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D08E" w14:textId="77777777" w:rsidR="0066295A" w:rsidRPr="00396F5F" w:rsidRDefault="0066295A" w:rsidP="2B93539F">
      <w:pPr>
        <w:rPr>
          <w:rFonts w:eastAsia="time"/>
        </w:rPr>
      </w:pPr>
    </w:p>
    <w:p w14:paraId="4959D1F9" w14:textId="77777777" w:rsidR="0066295A" w:rsidRPr="00396F5F" w:rsidRDefault="0066295A" w:rsidP="2B93539F">
      <w:pPr>
        <w:rPr>
          <w:rFonts w:eastAsia="time"/>
        </w:rPr>
      </w:pPr>
    </w:p>
    <w:p w14:paraId="0850CC27" w14:textId="33F38414" w:rsidR="00C02567" w:rsidRPr="00396F5F" w:rsidRDefault="0066295A" w:rsidP="2B93539F">
      <w:pPr>
        <w:pStyle w:val="Title"/>
        <w:rPr>
          <w:rFonts w:eastAsia="time"/>
        </w:rPr>
      </w:pPr>
      <w:r w:rsidRPr="00396F5F">
        <w:rPr>
          <w:noProof/>
        </w:rPr>
        <w:drawing>
          <wp:anchor distT="0" distB="0" distL="114300" distR="114300" simplePos="0" relativeHeight="251658240" behindDoc="0" locked="0" layoutInCell="1" allowOverlap="1" wp14:anchorId="6ACE2860" wp14:editId="26B97613">
            <wp:simplePos x="0" y="0"/>
            <wp:positionH relativeFrom="margin">
              <wp:align>left</wp:align>
            </wp:positionH>
            <wp:positionV relativeFrom="margin">
              <wp:align>top</wp:align>
            </wp:positionV>
            <wp:extent cx="836295" cy="935990"/>
            <wp:effectExtent l="0" t="0" r="1905" b="0"/>
            <wp:wrapTopAndBottom/>
            <wp:docPr id="782127421" name="Bildobjekt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36295" cy="935990"/>
                    </a:xfrm>
                    <a:prstGeom prst="rect">
                      <a:avLst/>
                    </a:prstGeom>
                  </pic:spPr>
                </pic:pic>
              </a:graphicData>
            </a:graphic>
            <wp14:sizeRelH relativeFrom="margin">
              <wp14:pctWidth>0</wp14:pctWidth>
            </wp14:sizeRelH>
            <wp14:sizeRelV relativeFrom="margin">
              <wp14:pctHeight>0</wp14:pctHeight>
            </wp14:sizeRelV>
          </wp:anchor>
        </w:drawing>
      </w:r>
      <w:r w:rsidRPr="00396F5F">
        <w:rPr>
          <w:rFonts w:eastAsia="time"/>
        </w:rPr>
        <w:t>CM2016 Journal</w:t>
      </w:r>
    </w:p>
    <w:p w14:paraId="0785115F" w14:textId="473DAA6D" w:rsidR="00C760ED" w:rsidRPr="00396F5F" w:rsidRDefault="2B93539F" w:rsidP="2B93539F">
      <w:pPr>
        <w:rPr>
          <w:rFonts w:eastAsia="time"/>
        </w:rPr>
      </w:pPr>
      <w:r w:rsidRPr="00396F5F">
        <w:rPr>
          <w:rFonts w:eastAsia="time"/>
        </w:rPr>
        <w:t xml:space="preserve">CM2016 VT26-3 Project Carrier Course for Medical Engineers, part 2 9.0 credits </w:t>
      </w:r>
    </w:p>
    <w:p w14:paraId="17A39015" w14:textId="77777777" w:rsidR="00C760ED" w:rsidRPr="00396F5F" w:rsidRDefault="00C760ED" w:rsidP="2B93539F">
      <w:pPr>
        <w:rPr>
          <w:rFonts w:eastAsia="time"/>
        </w:rPr>
      </w:pPr>
    </w:p>
    <w:p w14:paraId="0E84D74A" w14:textId="77777777" w:rsidR="00C760ED" w:rsidRPr="00396F5F" w:rsidRDefault="00C760ED" w:rsidP="2B93539F">
      <w:pPr>
        <w:rPr>
          <w:rFonts w:eastAsia="time"/>
        </w:rPr>
      </w:pPr>
    </w:p>
    <w:p w14:paraId="52A2F5B8" w14:textId="05390280" w:rsidR="00241EA5" w:rsidRPr="00396F5F" w:rsidRDefault="2B93539F" w:rsidP="2B93539F">
      <w:pPr>
        <w:rPr>
          <w:rFonts w:eastAsia="time"/>
          <w:b/>
          <w:bCs/>
        </w:rPr>
      </w:pPr>
      <w:r w:rsidRPr="00396F5F">
        <w:rPr>
          <w:rFonts w:eastAsia="time"/>
          <w:b/>
          <w:bCs/>
        </w:rPr>
        <w:t>Group members:</w:t>
      </w:r>
    </w:p>
    <w:p w14:paraId="5E9EDB81" w14:textId="34153081" w:rsidR="0066295A" w:rsidRPr="00396F5F" w:rsidRDefault="2B93539F" w:rsidP="2B93539F">
      <w:pPr>
        <w:rPr>
          <w:rFonts w:eastAsia="time"/>
        </w:rPr>
      </w:pPr>
      <w:r w:rsidRPr="00396F5F">
        <w:rPr>
          <w:rFonts w:eastAsia="time"/>
        </w:rPr>
        <w:t xml:space="preserve">Jack Hutton, </w:t>
      </w:r>
      <w:hyperlink r:id="rId10">
        <w:r w:rsidRPr="00396F5F">
          <w:rPr>
            <w:rStyle w:val="Hyperlink"/>
            <w:rFonts w:eastAsia="time"/>
          </w:rPr>
          <w:t>hutton@kth.se</w:t>
        </w:r>
      </w:hyperlink>
      <w:r w:rsidRPr="00396F5F">
        <w:rPr>
          <w:rFonts w:eastAsia="time"/>
        </w:rPr>
        <w:t xml:space="preserve"> </w:t>
      </w:r>
    </w:p>
    <w:p w14:paraId="0F57D622" w14:textId="6BF1A275" w:rsidR="0066295A" w:rsidRPr="00396F5F" w:rsidRDefault="2B93539F" w:rsidP="2B93539F">
      <w:pPr>
        <w:rPr>
          <w:rFonts w:eastAsia="time"/>
        </w:rPr>
      </w:pPr>
      <w:r w:rsidRPr="00396F5F">
        <w:rPr>
          <w:rFonts w:eastAsia="time"/>
        </w:rPr>
        <w:t xml:space="preserve">Alexander Jonsson, </w:t>
      </w:r>
      <w:hyperlink r:id="rId11">
        <w:r w:rsidRPr="00396F5F">
          <w:rPr>
            <w:rStyle w:val="Hyperlink"/>
            <w:rFonts w:eastAsia="time"/>
          </w:rPr>
          <w:t>alejon2@kth.se</w:t>
        </w:r>
      </w:hyperlink>
      <w:r w:rsidRPr="00396F5F">
        <w:rPr>
          <w:rFonts w:eastAsia="time"/>
        </w:rPr>
        <w:t xml:space="preserve">  </w:t>
      </w:r>
    </w:p>
    <w:p w14:paraId="4962DB43" w14:textId="5DFD5C44" w:rsidR="0066295A" w:rsidRPr="00396F5F" w:rsidRDefault="2B93539F" w:rsidP="2B93539F">
      <w:pPr>
        <w:rPr>
          <w:rFonts w:eastAsia="time"/>
        </w:rPr>
      </w:pPr>
      <w:r w:rsidRPr="00396F5F">
        <w:rPr>
          <w:rFonts w:eastAsia="time"/>
        </w:rPr>
        <w:t xml:space="preserve">Sahand Khodabandehloo, </w:t>
      </w:r>
      <w:hyperlink r:id="rId12">
        <w:r w:rsidRPr="00396F5F">
          <w:rPr>
            <w:rStyle w:val="Hyperlink"/>
            <w:rFonts w:eastAsia="time"/>
          </w:rPr>
          <w:t>sahandkh@kth.se</w:t>
        </w:r>
      </w:hyperlink>
      <w:r w:rsidRPr="00396F5F">
        <w:rPr>
          <w:rFonts w:eastAsia="time"/>
        </w:rPr>
        <w:t xml:space="preserve"> </w:t>
      </w:r>
    </w:p>
    <w:p w14:paraId="1EB4BC40" w14:textId="77777777" w:rsidR="00C02567" w:rsidRPr="00396F5F" w:rsidRDefault="00C02567" w:rsidP="2B93539F">
      <w:pPr>
        <w:rPr>
          <w:rFonts w:eastAsia="time"/>
        </w:rPr>
      </w:pPr>
    </w:p>
    <w:p w14:paraId="16A6B30D" w14:textId="20FA85A9" w:rsidR="00C02567" w:rsidRPr="00396F5F" w:rsidRDefault="2B93539F" w:rsidP="2B93539F">
      <w:pPr>
        <w:rPr>
          <w:rFonts w:eastAsia="time"/>
          <w:b/>
          <w:bCs/>
        </w:rPr>
      </w:pPr>
      <w:r w:rsidRPr="00396F5F">
        <w:rPr>
          <w:rFonts w:eastAsia="time"/>
          <w:b/>
          <w:bCs/>
        </w:rPr>
        <w:t>Supervisor:</w:t>
      </w:r>
    </w:p>
    <w:p w14:paraId="3343FAF9" w14:textId="612FB4AC" w:rsidR="00241EA5" w:rsidRPr="00396F5F" w:rsidRDefault="2B93539F" w:rsidP="2B93539F">
      <w:pPr>
        <w:rPr>
          <w:rFonts w:eastAsia="time"/>
        </w:rPr>
      </w:pPr>
      <w:r w:rsidRPr="00396F5F">
        <w:rPr>
          <w:rFonts w:eastAsia="time"/>
        </w:rPr>
        <w:t xml:space="preserve">Jonas Willén, </w:t>
      </w:r>
      <w:hyperlink r:id="rId13">
        <w:r w:rsidRPr="00396F5F">
          <w:rPr>
            <w:rStyle w:val="Hyperlink"/>
            <w:rFonts w:eastAsia="time"/>
          </w:rPr>
          <w:t>jwi@kth.se</w:t>
        </w:r>
      </w:hyperlink>
      <w:r w:rsidRPr="00396F5F">
        <w:rPr>
          <w:rFonts w:eastAsia="time"/>
        </w:rPr>
        <w:t xml:space="preserve"> </w:t>
      </w:r>
    </w:p>
    <w:p w14:paraId="7252DD79" w14:textId="77777777" w:rsidR="001B2068" w:rsidRPr="00396F5F" w:rsidRDefault="001B2068" w:rsidP="2B93539F">
      <w:pPr>
        <w:rPr>
          <w:rFonts w:eastAsia="time"/>
        </w:rPr>
      </w:pPr>
    </w:p>
    <w:p w14:paraId="67C39459" w14:textId="77777777" w:rsidR="001B2068" w:rsidRPr="00396F5F" w:rsidRDefault="001B2068" w:rsidP="2B93539F">
      <w:pPr>
        <w:rPr>
          <w:rFonts w:eastAsia="time"/>
        </w:rPr>
      </w:pPr>
    </w:p>
    <w:p w14:paraId="46791819" w14:textId="2E9E4D1A" w:rsidR="0066295A" w:rsidRPr="00396F5F" w:rsidRDefault="0066295A" w:rsidP="2B93539F">
      <w:pPr>
        <w:rPr>
          <w:rFonts w:eastAsia="time"/>
        </w:rPr>
      </w:pPr>
      <w:r w:rsidRPr="00396F5F">
        <w:rPr>
          <w:rFonts w:eastAsia="time"/>
        </w:rPr>
        <w:br w:type="page"/>
      </w:r>
    </w:p>
    <w:p w14:paraId="39ECEB30" w14:textId="457BA6F1" w:rsidR="0050123F" w:rsidRPr="00396F5F" w:rsidRDefault="2B93539F" w:rsidP="2B93539F">
      <w:pPr>
        <w:pStyle w:val="Heading1"/>
        <w:rPr>
          <w:rFonts w:eastAsia="time"/>
        </w:rPr>
      </w:pPr>
      <w:r w:rsidRPr="00396F5F">
        <w:rPr>
          <w:rFonts w:eastAsia="time"/>
        </w:rPr>
        <w:lastRenderedPageBreak/>
        <w:t>Rules of engagement</w:t>
      </w:r>
    </w:p>
    <w:p w14:paraId="5AEECCB8" w14:textId="77777777" w:rsidR="0050123F" w:rsidRPr="00396F5F" w:rsidRDefault="0050123F" w:rsidP="2B93539F">
      <w:pPr>
        <w:rPr>
          <w:rFonts w:eastAsia="time"/>
        </w:rPr>
      </w:pPr>
    </w:p>
    <w:p w14:paraId="4D592CF0" w14:textId="77777777" w:rsidR="0050123F" w:rsidRPr="00396F5F" w:rsidRDefault="0050123F" w:rsidP="2B93539F">
      <w:pPr>
        <w:rPr>
          <w:rFonts w:eastAsia="time"/>
        </w:rPr>
      </w:pPr>
    </w:p>
    <w:p w14:paraId="1E9FFF1B" w14:textId="7B0A771C" w:rsidR="0050123F" w:rsidRPr="00396F5F" w:rsidRDefault="0050123F" w:rsidP="2B93539F">
      <w:pPr>
        <w:rPr>
          <w:rFonts w:eastAsia="time"/>
        </w:rPr>
      </w:pPr>
      <w:r w:rsidRPr="00396F5F">
        <w:rPr>
          <w:rFonts w:eastAsia="time"/>
        </w:rPr>
        <w:br w:type="page"/>
      </w:r>
    </w:p>
    <w:p w14:paraId="06A69196" w14:textId="675B7037" w:rsidR="00BA7CCB" w:rsidRPr="00396F5F" w:rsidRDefault="2B93539F" w:rsidP="2B93539F">
      <w:pPr>
        <w:pStyle w:val="Heading1"/>
        <w:rPr>
          <w:rFonts w:eastAsia="time"/>
        </w:rPr>
      </w:pPr>
      <w:r w:rsidRPr="00396F5F">
        <w:rPr>
          <w:rFonts w:eastAsia="time"/>
        </w:rPr>
        <w:t>2026-01-19 Group meeting</w:t>
      </w:r>
    </w:p>
    <w:p w14:paraId="4A1693ED" w14:textId="4B736EC9" w:rsidR="000747C7" w:rsidRPr="00396F5F" w:rsidRDefault="2B93539F" w:rsidP="2B93539F">
      <w:pPr>
        <w:rPr>
          <w:rFonts w:eastAsia="time"/>
        </w:rPr>
      </w:pPr>
      <w:r w:rsidRPr="00396F5F">
        <w:rPr>
          <w:rFonts w:eastAsia="time"/>
          <w:b/>
          <w:bCs/>
        </w:rPr>
        <w:t xml:space="preserve">Date: </w:t>
      </w:r>
      <w:r w:rsidRPr="00396F5F">
        <w:rPr>
          <w:rFonts w:eastAsia="time"/>
        </w:rPr>
        <w:t>Monday, January 19</w:t>
      </w:r>
    </w:p>
    <w:p w14:paraId="78CDE69A" w14:textId="6FBA105C" w:rsidR="000747C7" w:rsidRPr="00396F5F" w:rsidRDefault="2B93539F" w:rsidP="2B93539F">
      <w:pPr>
        <w:rPr>
          <w:rFonts w:eastAsia="time"/>
        </w:rPr>
      </w:pPr>
      <w:r w:rsidRPr="00396F5F">
        <w:rPr>
          <w:rFonts w:eastAsia="time"/>
          <w:b/>
          <w:bCs/>
        </w:rPr>
        <w:t>Time:</w:t>
      </w:r>
      <w:r w:rsidRPr="00396F5F">
        <w:rPr>
          <w:rFonts w:eastAsia="time"/>
        </w:rPr>
        <w:t xml:space="preserve"> 09:00-09:30</w:t>
      </w:r>
    </w:p>
    <w:p w14:paraId="47D4BCE4" w14:textId="77777777" w:rsidR="000747C7" w:rsidRPr="00396F5F" w:rsidRDefault="000747C7" w:rsidP="2B93539F">
      <w:pPr>
        <w:rPr>
          <w:rFonts w:eastAsia="time"/>
        </w:rPr>
      </w:pPr>
    </w:p>
    <w:p w14:paraId="08587FCE" w14:textId="2FA53EAE" w:rsidR="00C02567" w:rsidRPr="00396F5F" w:rsidRDefault="2B93539F" w:rsidP="2B93539F">
      <w:pPr>
        <w:rPr>
          <w:rFonts w:eastAsia="time"/>
          <w:b/>
          <w:bCs/>
        </w:rPr>
      </w:pPr>
      <w:r w:rsidRPr="00396F5F">
        <w:rPr>
          <w:rFonts w:eastAsia="time"/>
          <w:b/>
          <w:bCs/>
        </w:rPr>
        <w:t>Present:</w:t>
      </w:r>
    </w:p>
    <w:p w14:paraId="46AEEF71" w14:textId="77777777" w:rsidR="00241EA5" w:rsidRPr="00396F5F" w:rsidRDefault="2B93539F" w:rsidP="2B93539F">
      <w:pPr>
        <w:rPr>
          <w:rFonts w:eastAsia="time"/>
        </w:rPr>
      </w:pPr>
      <w:r w:rsidRPr="00396F5F">
        <w:rPr>
          <w:rFonts w:eastAsia="time"/>
        </w:rPr>
        <w:t xml:space="preserve">Jack Hutton, </w:t>
      </w:r>
      <w:hyperlink r:id="rId14">
        <w:r w:rsidRPr="00396F5F">
          <w:rPr>
            <w:rStyle w:val="Hyperlink"/>
            <w:rFonts w:eastAsia="time"/>
            <w:b/>
            <w:bCs/>
          </w:rPr>
          <w:t>hutton@kth.se</w:t>
        </w:r>
      </w:hyperlink>
      <w:r w:rsidRPr="00396F5F">
        <w:rPr>
          <w:rFonts w:eastAsia="time"/>
        </w:rPr>
        <w:t xml:space="preserve"> </w:t>
      </w:r>
    </w:p>
    <w:p w14:paraId="4024A927" w14:textId="77777777" w:rsidR="00241EA5" w:rsidRPr="00396F5F" w:rsidRDefault="2B93539F" w:rsidP="2B93539F">
      <w:pPr>
        <w:rPr>
          <w:rFonts w:eastAsia="time"/>
        </w:rPr>
      </w:pPr>
      <w:r w:rsidRPr="00396F5F">
        <w:rPr>
          <w:rFonts w:eastAsia="time"/>
        </w:rPr>
        <w:t xml:space="preserve">Alexander Jonsson, </w:t>
      </w:r>
      <w:hyperlink r:id="rId15">
        <w:r w:rsidRPr="00396F5F">
          <w:rPr>
            <w:rStyle w:val="Hyperlink"/>
            <w:rFonts w:eastAsia="time"/>
            <w:b/>
            <w:bCs/>
          </w:rPr>
          <w:t>alejon2@kth.se</w:t>
        </w:r>
      </w:hyperlink>
      <w:r w:rsidRPr="00396F5F">
        <w:rPr>
          <w:rFonts w:eastAsia="time"/>
        </w:rPr>
        <w:t xml:space="preserve">  </w:t>
      </w:r>
    </w:p>
    <w:p w14:paraId="7751B28C" w14:textId="6884F296" w:rsidR="00241EA5" w:rsidRPr="00396F5F" w:rsidRDefault="2B93539F" w:rsidP="2B93539F">
      <w:pPr>
        <w:rPr>
          <w:rFonts w:eastAsia="time"/>
        </w:rPr>
      </w:pPr>
      <w:r w:rsidRPr="00396F5F">
        <w:rPr>
          <w:rFonts w:eastAsia="time"/>
        </w:rPr>
        <w:t xml:space="preserve">Sahand Khodabandehloo, </w:t>
      </w:r>
      <w:hyperlink r:id="rId16">
        <w:r w:rsidRPr="00396F5F">
          <w:rPr>
            <w:rStyle w:val="Hyperlink"/>
            <w:rFonts w:eastAsia="time"/>
            <w:b/>
            <w:bCs/>
          </w:rPr>
          <w:t>sahandkh@kth.se</w:t>
        </w:r>
      </w:hyperlink>
      <w:r w:rsidRPr="00396F5F">
        <w:rPr>
          <w:rFonts w:eastAsia="time"/>
        </w:rPr>
        <w:t xml:space="preserve"> </w:t>
      </w:r>
    </w:p>
    <w:p w14:paraId="12C9FB59" w14:textId="77777777" w:rsidR="00241EA5" w:rsidRPr="00396F5F" w:rsidRDefault="00241EA5" w:rsidP="2B93539F">
      <w:pPr>
        <w:rPr>
          <w:rFonts w:eastAsia="time"/>
        </w:rPr>
      </w:pPr>
    </w:p>
    <w:p w14:paraId="02AE63B4" w14:textId="0CFB1BF4" w:rsidR="00C760ED" w:rsidRPr="00396F5F" w:rsidRDefault="2B93539F" w:rsidP="2B93539F">
      <w:pPr>
        <w:pStyle w:val="Heading3"/>
        <w:rPr>
          <w:rFonts w:eastAsia="time"/>
        </w:rPr>
      </w:pPr>
      <w:r w:rsidRPr="00396F5F">
        <w:rPr>
          <w:rFonts w:eastAsia="time"/>
        </w:rPr>
        <w:t>1 Meeting with Jonas</w:t>
      </w:r>
    </w:p>
    <w:p w14:paraId="48EB5C89" w14:textId="3DC40687" w:rsidR="00C760ED" w:rsidRPr="00396F5F" w:rsidRDefault="2B93539F" w:rsidP="2B93539F">
      <w:pPr>
        <w:rPr>
          <w:rFonts w:eastAsia="time"/>
        </w:rPr>
      </w:pPr>
      <w:r w:rsidRPr="00396F5F">
        <w:rPr>
          <w:rFonts w:eastAsia="time"/>
        </w:rPr>
        <w:t>Book a meeting with Jonas (as soon as possible). All group members are flexible with the scheduling.</w:t>
      </w:r>
    </w:p>
    <w:p w14:paraId="0F5A7159" w14:textId="77777777" w:rsidR="00871124" w:rsidRPr="00396F5F" w:rsidRDefault="00871124" w:rsidP="2B93539F">
      <w:pPr>
        <w:rPr>
          <w:rFonts w:eastAsia="time"/>
        </w:rPr>
      </w:pPr>
    </w:p>
    <w:p w14:paraId="74D6C450" w14:textId="07599E3A" w:rsidR="00871124" w:rsidRPr="00396F5F" w:rsidRDefault="2B93539F" w:rsidP="2B93539F">
      <w:pPr>
        <w:pStyle w:val="Heading3"/>
        <w:rPr>
          <w:rFonts w:eastAsia="time"/>
        </w:rPr>
      </w:pPr>
      <w:r w:rsidRPr="00396F5F">
        <w:rPr>
          <w:rFonts w:eastAsia="time"/>
        </w:rPr>
        <w:t>2 Individual assessments</w:t>
      </w:r>
    </w:p>
    <w:p w14:paraId="4A0CC905" w14:textId="44341B1B" w:rsidR="00871124" w:rsidRPr="00396F5F" w:rsidRDefault="2B93539F" w:rsidP="2B93539F">
      <w:pPr>
        <w:rPr>
          <w:rFonts w:eastAsia="time"/>
        </w:rPr>
      </w:pPr>
      <w:r w:rsidRPr="00396F5F">
        <w:rPr>
          <w:rFonts w:eastAsia="time"/>
        </w:rPr>
        <w:t>Each group member will work on the individual assessment as part of the assignment (1,5 credits).</w:t>
      </w:r>
    </w:p>
    <w:p w14:paraId="4138E5AD" w14:textId="77777777" w:rsidR="000747C7" w:rsidRPr="00396F5F" w:rsidRDefault="000747C7" w:rsidP="2B93539F">
      <w:pPr>
        <w:rPr>
          <w:rFonts w:eastAsia="time"/>
        </w:rPr>
      </w:pPr>
    </w:p>
    <w:p w14:paraId="4858AF66" w14:textId="6F6072ED" w:rsidR="000747C7" w:rsidRPr="00396F5F" w:rsidRDefault="2B93539F" w:rsidP="2B93539F">
      <w:pPr>
        <w:pStyle w:val="Heading3"/>
        <w:rPr>
          <w:rFonts w:eastAsia="time"/>
        </w:rPr>
      </w:pPr>
      <w:r w:rsidRPr="00396F5F">
        <w:rPr>
          <w:rFonts w:eastAsia="time"/>
        </w:rPr>
        <w:t>3 Upcoming group meeting</w:t>
      </w:r>
    </w:p>
    <w:p w14:paraId="6792D8E9" w14:textId="1E973EDA" w:rsidR="000747C7" w:rsidRPr="00396F5F" w:rsidRDefault="2B93539F" w:rsidP="2B93539F">
      <w:pPr>
        <w:rPr>
          <w:rFonts w:eastAsia="time"/>
        </w:rPr>
      </w:pPr>
      <w:r w:rsidRPr="00396F5F">
        <w:rPr>
          <w:rFonts w:eastAsia="time"/>
        </w:rPr>
        <w:t>After meeting with Jonas, the group shall meet and work on the assignment (1,5 credits). Assignment deadline: Sunday, January 25th.</w:t>
      </w:r>
    </w:p>
    <w:p w14:paraId="27E47798" w14:textId="77777777" w:rsidR="000747C7" w:rsidRPr="00396F5F" w:rsidRDefault="000747C7" w:rsidP="2B93539F">
      <w:pPr>
        <w:rPr>
          <w:rFonts w:eastAsia="time"/>
        </w:rPr>
      </w:pPr>
    </w:p>
    <w:p w14:paraId="3618C0A4" w14:textId="69F78516" w:rsidR="0084325D" w:rsidRPr="00396F5F" w:rsidRDefault="0084325D" w:rsidP="2B93539F">
      <w:pPr>
        <w:rPr>
          <w:rFonts w:eastAsia="time"/>
        </w:rPr>
      </w:pPr>
      <w:r w:rsidRPr="00396F5F">
        <w:rPr>
          <w:rFonts w:eastAsia="time"/>
        </w:rPr>
        <w:br w:type="page"/>
      </w:r>
    </w:p>
    <w:p w14:paraId="3216E4AA" w14:textId="42CB852B" w:rsidR="000747C7" w:rsidRPr="00396F5F" w:rsidRDefault="2B93539F" w:rsidP="2B93539F">
      <w:pPr>
        <w:pStyle w:val="Heading1"/>
        <w:rPr>
          <w:rFonts w:eastAsia="time"/>
        </w:rPr>
      </w:pPr>
      <w:r w:rsidRPr="00396F5F">
        <w:rPr>
          <w:rFonts w:eastAsia="time"/>
        </w:rPr>
        <w:t>2026-01-23 Meeting with Jonas</w:t>
      </w:r>
    </w:p>
    <w:p w14:paraId="417D4EBC" w14:textId="02E8FE61" w:rsidR="000747C7" w:rsidRPr="00396F5F" w:rsidRDefault="2B93539F" w:rsidP="2B93539F">
      <w:pPr>
        <w:rPr>
          <w:rFonts w:eastAsia="time"/>
        </w:rPr>
      </w:pPr>
      <w:r w:rsidRPr="00396F5F">
        <w:rPr>
          <w:rFonts w:eastAsia="time"/>
          <w:b/>
          <w:bCs/>
        </w:rPr>
        <w:t>Date:</w:t>
      </w:r>
      <w:r w:rsidRPr="00396F5F">
        <w:rPr>
          <w:rFonts w:eastAsia="time"/>
        </w:rPr>
        <w:t xml:space="preserve"> Friday, January 23</w:t>
      </w:r>
    </w:p>
    <w:p w14:paraId="334F2AD2" w14:textId="7DA66B8D" w:rsidR="000747C7" w:rsidRPr="00396F5F" w:rsidRDefault="2B93539F" w:rsidP="2B93539F">
      <w:pPr>
        <w:rPr>
          <w:rFonts w:eastAsia="time"/>
          <w:b/>
          <w:bCs/>
        </w:rPr>
      </w:pPr>
      <w:r w:rsidRPr="00396F5F">
        <w:rPr>
          <w:rFonts w:eastAsia="time"/>
          <w:b/>
          <w:bCs/>
        </w:rPr>
        <w:t xml:space="preserve">Time: </w:t>
      </w:r>
      <w:r w:rsidRPr="00396F5F">
        <w:rPr>
          <w:rFonts w:eastAsia="time"/>
        </w:rPr>
        <w:t>13:00-13:30</w:t>
      </w:r>
    </w:p>
    <w:p w14:paraId="334D8F40" w14:textId="77777777" w:rsidR="000747C7" w:rsidRPr="00396F5F" w:rsidRDefault="000747C7" w:rsidP="2B93539F">
      <w:pPr>
        <w:rPr>
          <w:rFonts w:eastAsia="time"/>
        </w:rPr>
      </w:pPr>
    </w:p>
    <w:p w14:paraId="7F2A84B0" w14:textId="77777777" w:rsidR="000747C7" w:rsidRPr="00396F5F" w:rsidRDefault="2B93539F" w:rsidP="2B93539F">
      <w:pPr>
        <w:rPr>
          <w:rFonts w:eastAsia="time"/>
          <w:b/>
          <w:bCs/>
        </w:rPr>
      </w:pPr>
      <w:r w:rsidRPr="00396F5F">
        <w:rPr>
          <w:rFonts w:eastAsia="time"/>
          <w:b/>
          <w:bCs/>
        </w:rPr>
        <w:t>Present:</w:t>
      </w:r>
    </w:p>
    <w:p w14:paraId="1D31624E" w14:textId="77777777" w:rsidR="000747C7" w:rsidRPr="00396F5F" w:rsidRDefault="2B93539F" w:rsidP="2B93539F">
      <w:pPr>
        <w:rPr>
          <w:rFonts w:eastAsia="time"/>
        </w:rPr>
      </w:pPr>
      <w:r w:rsidRPr="00396F5F">
        <w:rPr>
          <w:rFonts w:eastAsia="time"/>
        </w:rPr>
        <w:t xml:space="preserve">Jack Hutton, </w:t>
      </w:r>
      <w:hyperlink r:id="rId17">
        <w:r w:rsidRPr="00396F5F">
          <w:rPr>
            <w:rStyle w:val="Hyperlink"/>
            <w:rFonts w:eastAsia="time"/>
          </w:rPr>
          <w:t>hutton@kth.se</w:t>
        </w:r>
      </w:hyperlink>
      <w:r w:rsidRPr="00396F5F">
        <w:rPr>
          <w:rFonts w:eastAsia="time"/>
        </w:rPr>
        <w:t xml:space="preserve"> </w:t>
      </w:r>
    </w:p>
    <w:p w14:paraId="0A950250" w14:textId="77777777" w:rsidR="000747C7" w:rsidRPr="00396F5F" w:rsidRDefault="2B93539F" w:rsidP="2B93539F">
      <w:pPr>
        <w:rPr>
          <w:rFonts w:eastAsia="time"/>
        </w:rPr>
      </w:pPr>
      <w:r w:rsidRPr="00396F5F">
        <w:rPr>
          <w:rFonts w:eastAsia="time"/>
        </w:rPr>
        <w:t xml:space="preserve">Alexander Jonsson, </w:t>
      </w:r>
      <w:hyperlink r:id="rId18">
        <w:r w:rsidRPr="00396F5F">
          <w:rPr>
            <w:rStyle w:val="Hyperlink"/>
            <w:rFonts w:eastAsia="time"/>
          </w:rPr>
          <w:t>alejon2@kth.se</w:t>
        </w:r>
      </w:hyperlink>
      <w:r w:rsidRPr="00396F5F">
        <w:rPr>
          <w:rFonts w:eastAsia="time"/>
        </w:rPr>
        <w:t xml:space="preserve">  </w:t>
      </w:r>
    </w:p>
    <w:p w14:paraId="11865E7A" w14:textId="77777777" w:rsidR="000747C7" w:rsidRPr="00396F5F" w:rsidRDefault="2B93539F" w:rsidP="2B93539F">
      <w:pPr>
        <w:rPr>
          <w:rFonts w:eastAsia="time"/>
        </w:rPr>
      </w:pPr>
      <w:r w:rsidRPr="00396F5F">
        <w:rPr>
          <w:rFonts w:eastAsia="time"/>
        </w:rPr>
        <w:t xml:space="preserve">Sahand Khodabandehloo, </w:t>
      </w:r>
      <w:hyperlink r:id="rId19">
        <w:r w:rsidRPr="00396F5F">
          <w:rPr>
            <w:rStyle w:val="Hyperlink"/>
            <w:rFonts w:eastAsia="time"/>
          </w:rPr>
          <w:t>sahandkh@kth.se</w:t>
        </w:r>
      </w:hyperlink>
      <w:r w:rsidRPr="00396F5F">
        <w:rPr>
          <w:rFonts w:eastAsia="time"/>
        </w:rPr>
        <w:t xml:space="preserve"> </w:t>
      </w:r>
    </w:p>
    <w:p w14:paraId="5F075CF4" w14:textId="2E4A558F" w:rsidR="000747C7" w:rsidRPr="00396F5F" w:rsidRDefault="2B93539F" w:rsidP="2B93539F">
      <w:pPr>
        <w:rPr>
          <w:rFonts w:eastAsia="time"/>
        </w:rPr>
      </w:pPr>
      <w:r w:rsidRPr="00396F5F">
        <w:rPr>
          <w:rFonts w:eastAsia="time"/>
        </w:rPr>
        <w:t xml:space="preserve">Jonas Willén, </w:t>
      </w:r>
      <w:hyperlink r:id="rId20">
        <w:r w:rsidRPr="00396F5F">
          <w:rPr>
            <w:rStyle w:val="Hyperlink"/>
            <w:rFonts w:eastAsia="time"/>
          </w:rPr>
          <w:t>jwi@kth.se</w:t>
        </w:r>
      </w:hyperlink>
    </w:p>
    <w:p w14:paraId="3885DAD4" w14:textId="77777777" w:rsidR="000747C7" w:rsidRPr="00396F5F" w:rsidRDefault="000747C7" w:rsidP="2B93539F">
      <w:pPr>
        <w:rPr>
          <w:rFonts w:eastAsia="time"/>
        </w:rPr>
      </w:pPr>
    </w:p>
    <w:p w14:paraId="054E90D5" w14:textId="76380E21" w:rsidR="000747C7" w:rsidRPr="00396F5F" w:rsidRDefault="2B93539F" w:rsidP="2B93539F">
      <w:pPr>
        <w:pStyle w:val="Heading3"/>
        <w:rPr>
          <w:rFonts w:eastAsia="time"/>
        </w:rPr>
      </w:pPr>
      <w:r w:rsidRPr="00396F5F">
        <w:rPr>
          <w:rFonts w:eastAsia="time"/>
        </w:rPr>
        <w:t>1 Agenda</w:t>
      </w:r>
    </w:p>
    <w:p w14:paraId="31F54576" w14:textId="77777777" w:rsidR="000747C7" w:rsidRPr="00396F5F" w:rsidRDefault="2B93539F" w:rsidP="2B93539F">
      <w:pPr>
        <w:rPr>
          <w:rFonts w:eastAsia="time"/>
        </w:rPr>
      </w:pPr>
      <w:r w:rsidRPr="00396F5F">
        <w:rPr>
          <w:rFonts w:eastAsia="time"/>
        </w:rPr>
        <w:t>Initial meeting with Jonas.</w:t>
      </w:r>
    </w:p>
    <w:p w14:paraId="29768122" w14:textId="37901A83" w:rsidR="000747C7" w:rsidRPr="00396F5F" w:rsidRDefault="2B93539F" w:rsidP="002242F9">
      <w:pPr>
        <w:pStyle w:val="ListParagraph"/>
        <w:numPr>
          <w:ilvl w:val="0"/>
          <w:numId w:val="12"/>
        </w:numPr>
        <w:rPr>
          <w:rFonts w:eastAsia="time"/>
        </w:rPr>
      </w:pPr>
      <w:r w:rsidRPr="00396F5F">
        <w:rPr>
          <w:rFonts w:eastAsia="time"/>
        </w:rPr>
        <w:t>Review last semester and current system</w:t>
      </w:r>
    </w:p>
    <w:p w14:paraId="4244B0D8" w14:textId="2F2A3215" w:rsidR="000747C7" w:rsidRPr="00396F5F" w:rsidRDefault="2B93539F" w:rsidP="002242F9">
      <w:pPr>
        <w:pStyle w:val="ListParagraph"/>
        <w:numPr>
          <w:ilvl w:val="0"/>
          <w:numId w:val="12"/>
        </w:numPr>
        <w:rPr>
          <w:rFonts w:eastAsia="time"/>
        </w:rPr>
      </w:pPr>
      <w:r w:rsidRPr="00396F5F">
        <w:rPr>
          <w:rFonts w:eastAsia="time"/>
        </w:rPr>
        <w:t>Clarify project scope and direction</w:t>
      </w:r>
    </w:p>
    <w:p w14:paraId="604130D9" w14:textId="25C064CB" w:rsidR="000747C7" w:rsidRPr="00396F5F" w:rsidRDefault="2B93539F" w:rsidP="002242F9">
      <w:pPr>
        <w:pStyle w:val="ListParagraph"/>
        <w:numPr>
          <w:ilvl w:val="0"/>
          <w:numId w:val="12"/>
        </w:numPr>
        <w:rPr>
          <w:rFonts w:eastAsia="time"/>
        </w:rPr>
      </w:pPr>
      <w:r w:rsidRPr="00396F5F">
        <w:rPr>
          <w:rFonts w:eastAsia="time"/>
        </w:rPr>
        <w:t>Define main goals for PCC2</w:t>
      </w:r>
    </w:p>
    <w:p w14:paraId="3FFBE1A1" w14:textId="2B236647" w:rsidR="000747C7" w:rsidRPr="00396F5F" w:rsidRDefault="2B93539F" w:rsidP="002242F9">
      <w:pPr>
        <w:pStyle w:val="ListParagraph"/>
        <w:numPr>
          <w:ilvl w:val="0"/>
          <w:numId w:val="12"/>
        </w:numPr>
        <w:rPr>
          <w:rFonts w:eastAsia="time"/>
        </w:rPr>
      </w:pPr>
      <w:r w:rsidRPr="00396F5F">
        <w:rPr>
          <w:rFonts w:eastAsia="time"/>
        </w:rPr>
        <w:t>Capture feedback from the Olympic Committee</w:t>
      </w:r>
    </w:p>
    <w:p w14:paraId="74C5A4FC" w14:textId="08D9C1F2" w:rsidR="00054F76" w:rsidRPr="00396F5F" w:rsidRDefault="2B93539F" w:rsidP="002242F9">
      <w:pPr>
        <w:pStyle w:val="ListParagraph"/>
        <w:numPr>
          <w:ilvl w:val="0"/>
          <w:numId w:val="12"/>
        </w:numPr>
        <w:rPr>
          <w:rFonts w:eastAsia="time"/>
        </w:rPr>
      </w:pPr>
      <w:r w:rsidRPr="00396F5F">
        <w:rPr>
          <w:rFonts w:eastAsia="time"/>
        </w:rPr>
        <w:t>Agree on a recurring meeting time with Jonas.</w:t>
      </w:r>
    </w:p>
    <w:p w14:paraId="4B26911B" w14:textId="77777777" w:rsidR="000747C7" w:rsidRPr="00396F5F" w:rsidRDefault="000747C7" w:rsidP="2B93539F">
      <w:pPr>
        <w:rPr>
          <w:rFonts w:eastAsia="time"/>
        </w:rPr>
      </w:pPr>
    </w:p>
    <w:p w14:paraId="6F1CCFCE" w14:textId="77777777" w:rsidR="00DE172E" w:rsidRPr="00396F5F" w:rsidRDefault="00DE172E" w:rsidP="2B93539F">
      <w:pPr>
        <w:rPr>
          <w:rFonts w:eastAsia="time"/>
        </w:rPr>
      </w:pPr>
    </w:p>
    <w:p w14:paraId="0F59ACF2" w14:textId="42A901A2" w:rsidR="00BF1099" w:rsidRPr="00396F5F" w:rsidRDefault="2B93539F" w:rsidP="2B93539F">
      <w:pPr>
        <w:pStyle w:val="Heading3"/>
        <w:rPr>
          <w:rFonts w:eastAsia="time"/>
        </w:rPr>
      </w:pPr>
      <w:r w:rsidRPr="00396F5F">
        <w:rPr>
          <w:rFonts w:eastAsia="time"/>
        </w:rPr>
        <w:t>2 Key notes and takeaways</w:t>
      </w:r>
    </w:p>
    <w:p w14:paraId="2D151F6B" w14:textId="6721AB7F" w:rsidR="00BF1099" w:rsidRPr="00396F5F" w:rsidRDefault="2B93539F" w:rsidP="002242F9">
      <w:pPr>
        <w:pStyle w:val="ListParagraph"/>
        <w:numPr>
          <w:ilvl w:val="0"/>
          <w:numId w:val="15"/>
        </w:numPr>
        <w:rPr>
          <w:rFonts w:eastAsia="time"/>
        </w:rPr>
      </w:pPr>
      <w:r w:rsidRPr="00396F5F">
        <w:rPr>
          <w:rFonts w:eastAsia="time"/>
        </w:rPr>
        <w:t>Coach recruitment is difficult right now, as they are stressed or busy due to Olympic preparations.</w:t>
      </w:r>
    </w:p>
    <w:p w14:paraId="4FAF1852" w14:textId="64C4A093" w:rsidR="00445A40" w:rsidRPr="00396F5F" w:rsidRDefault="2B93539F" w:rsidP="002242F9">
      <w:pPr>
        <w:pStyle w:val="ListParagraph"/>
        <w:numPr>
          <w:ilvl w:val="0"/>
          <w:numId w:val="15"/>
        </w:numPr>
        <w:rPr>
          <w:rFonts w:eastAsia="time"/>
        </w:rPr>
      </w:pPr>
      <w:r w:rsidRPr="00396F5F">
        <w:rPr>
          <w:rFonts w:eastAsia="time"/>
        </w:rPr>
        <w:t>Jonas mentioned a master´s student working on jump height in volleyball: Sophia Rosse. Potential contact for questions or collaboration.</w:t>
      </w:r>
    </w:p>
    <w:p w14:paraId="12399243" w14:textId="478F45CF" w:rsidR="00054F76" w:rsidRPr="00396F5F" w:rsidRDefault="2B93539F" w:rsidP="002242F9">
      <w:pPr>
        <w:pStyle w:val="ListParagraph"/>
        <w:numPr>
          <w:ilvl w:val="0"/>
          <w:numId w:val="16"/>
        </w:numPr>
        <w:rPr>
          <w:rFonts w:eastAsia="time"/>
        </w:rPr>
      </w:pPr>
      <w:r w:rsidRPr="00396F5F">
        <w:rPr>
          <w:rFonts w:eastAsia="time"/>
        </w:rPr>
        <w:t>Identify a coach partner (or alternative stakeholder) and align expectations.</w:t>
      </w:r>
    </w:p>
    <w:p w14:paraId="5F9899C4" w14:textId="77777777" w:rsidR="00445A40" w:rsidRPr="00396F5F" w:rsidRDefault="00445A40" w:rsidP="2B93539F">
      <w:pPr>
        <w:rPr>
          <w:rFonts w:eastAsia="time"/>
        </w:rPr>
      </w:pPr>
    </w:p>
    <w:p w14:paraId="6BF51024" w14:textId="77777777" w:rsidR="00DE172E" w:rsidRPr="00396F5F" w:rsidRDefault="00DE172E" w:rsidP="2B93539F">
      <w:pPr>
        <w:rPr>
          <w:rFonts w:eastAsia="time"/>
        </w:rPr>
      </w:pPr>
    </w:p>
    <w:p w14:paraId="07293AD9" w14:textId="6BF25DE0" w:rsidR="006E73F6" w:rsidRPr="00396F5F" w:rsidRDefault="2B93539F" w:rsidP="2B93539F">
      <w:pPr>
        <w:pStyle w:val="Heading3"/>
        <w:rPr>
          <w:rFonts w:eastAsia="time"/>
        </w:rPr>
      </w:pPr>
      <w:r w:rsidRPr="00396F5F">
        <w:rPr>
          <w:rFonts w:eastAsia="time"/>
        </w:rPr>
        <w:t>3 Product backlog / future work ideas</w:t>
      </w:r>
    </w:p>
    <w:p w14:paraId="0763AA5D" w14:textId="77777777" w:rsidR="006E73F6" w:rsidRPr="00396F5F" w:rsidRDefault="006E73F6" w:rsidP="2B93539F">
      <w:pPr>
        <w:rPr>
          <w:rFonts w:eastAsia="time"/>
        </w:rPr>
      </w:pPr>
    </w:p>
    <w:p w14:paraId="0FA58C09" w14:textId="04DC2EE2" w:rsidR="00500729" w:rsidRPr="00396F5F" w:rsidRDefault="2B93539F" w:rsidP="002242F9">
      <w:pPr>
        <w:pStyle w:val="ListParagraph"/>
        <w:numPr>
          <w:ilvl w:val="0"/>
          <w:numId w:val="14"/>
        </w:numPr>
        <w:rPr>
          <w:rFonts w:eastAsia="time"/>
          <w:b/>
          <w:bCs/>
        </w:rPr>
      </w:pPr>
      <w:r w:rsidRPr="00396F5F">
        <w:rPr>
          <w:rFonts w:eastAsia="time"/>
          <w:b/>
          <w:bCs/>
        </w:rPr>
        <w:t>New analysis features</w:t>
      </w:r>
    </w:p>
    <w:p w14:paraId="1741353B" w14:textId="4A954473" w:rsidR="00054F76" w:rsidRPr="00396F5F" w:rsidRDefault="2B93539F" w:rsidP="002242F9">
      <w:pPr>
        <w:pStyle w:val="ListParagraph"/>
        <w:numPr>
          <w:ilvl w:val="0"/>
          <w:numId w:val="17"/>
        </w:numPr>
        <w:rPr>
          <w:rFonts w:eastAsia="time"/>
        </w:rPr>
      </w:pPr>
      <w:r w:rsidRPr="00396F5F">
        <w:rPr>
          <w:rFonts w:eastAsia="time"/>
        </w:rPr>
        <w:t>Add the ability to mark specific points (e.g., key frames and body landmarks).</w:t>
      </w:r>
    </w:p>
    <w:p w14:paraId="6A62C665" w14:textId="66E06859" w:rsidR="00995234" w:rsidRPr="00396F5F" w:rsidRDefault="2B93539F" w:rsidP="002242F9">
      <w:pPr>
        <w:pStyle w:val="ListParagraph"/>
        <w:numPr>
          <w:ilvl w:val="0"/>
          <w:numId w:val="17"/>
        </w:numPr>
        <w:rPr>
          <w:rFonts w:eastAsia="time"/>
        </w:rPr>
      </w:pPr>
      <w:r w:rsidRPr="00396F5F">
        <w:rPr>
          <w:rFonts w:eastAsia="time"/>
        </w:rPr>
        <w:t>Support angle calculations from selected points.</w:t>
      </w:r>
    </w:p>
    <w:p w14:paraId="086B6F70" w14:textId="7D3E200D" w:rsidR="00500729" w:rsidRPr="00396F5F" w:rsidRDefault="2B93539F" w:rsidP="002242F9">
      <w:pPr>
        <w:pStyle w:val="ListParagraph"/>
        <w:numPr>
          <w:ilvl w:val="0"/>
          <w:numId w:val="17"/>
        </w:numPr>
        <w:rPr>
          <w:rFonts w:eastAsia="time"/>
        </w:rPr>
      </w:pPr>
      <w:r w:rsidRPr="00396F5F">
        <w:rPr>
          <w:rFonts w:eastAsia="time"/>
        </w:rPr>
        <w:t>Improve comparison and alignment between video and IMU signals.</w:t>
      </w:r>
    </w:p>
    <w:p w14:paraId="3BD195C2" w14:textId="77777777" w:rsidR="001B2068" w:rsidRPr="00396F5F" w:rsidRDefault="001B2068" w:rsidP="2B93539F">
      <w:pPr>
        <w:rPr>
          <w:rFonts w:eastAsia="time"/>
        </w:rPr>
      </w:pPr>
    </w:p>
    <w:p w14:paraId="26EC6670" w14:textId="3853F85A" w:rsidR="006E73F6" w:rsidRPr="00396F5F" w:rsidRDefault="2B93539F" w:rsidP="002242F9">
      <w:pPr>
        <w:pStyle w:val="ListParagraph"/>
        <w:numPr>
          <w:ilvl w:val="0"/>
          <w:numId w:val="14"/>
        </w:numPr>
        <w:rPr>
          <w:rFonts w:eastAsia="time"/>
          <w:b/>
          <w:bCs/>
        </w:rPr>
      </w:pPr>
      <w:r w:rsidRPr="00396F5F">
        <w:rPr>
          <w:rFonts w:eastAsia="time"/>
          <w:b/>
          <w:bCs/>
        </w:rPr>
        <w:t>Multiple IMU sensors</w:t>
      </w:r>
    </w:p>
    <w:p w14:paraId="141641A2" w14:textId="2369AD64" w:rsidR="00131447" w:rsidRPr="00396F5F" w:rsidRDefault="2B93539F" w:rsidP="2B93539F">
      <w:pPr>
        <w:ind w:left="720"/>
        <w:rPr>
          <w:rFonts w:eastAsia="time"/>
        </w:rPr>
      </w:pPr>
      <w:r w:rsidRPr="00396F5F">
        <w:rPr>
          <w:rFonts w:eastAsia="time"/>
        </w:rPr>
        <w:t>Enable multi-sensor support to compute angles and capture multi-dimensional motion more reliably. Start by supporting two sensors end-to-end (data ingest → sync → visualization → analysis).</w:t>
      </w:r>
    </w:p>
    <w:p w14:paraId="76EE5C9D" w14:textId="77777777" w:rsidR="00082294" w:rsidRPr="00396F5F" w:rsidRDefault="00082294" w:rsidP="2B93539F">
      <w:pPr>
        <w:ind w:left="720"/>
        <w:rPr>
          <w:rFonts w:eastAsia="time"/>
        </w:rPr>
      </w:pPr>
    </w:p>
    <w:p w14:paraId="37278092" w14:textId="41B8FA92" w:rsidR="006E73F6" w:rsidRPr="00396F5F" w:rsidRDefault="2B93539F" w:rsidP="002242F9">
      <w:pPr>
        <w:pStyle w:val="ListParagraph"/>
        <w:numPr>
          <w:ilvl w:val="0"/>
          <w:numId w:val="14"/>
        </w:numPr>
        <w:rPr>
          <w:rFonts w:eastAsia="time"/>
          <w:b/>
          <w:bCs/>
        </w:rPr>
      </w:pPr>
      <w:r w:rsidRPr="00396F5F">
        <w:rPr>
          <w:rFonts w:eastAsia="time"/>
          <w:b/>
          <w:bCs/>
        </w:rPr>
        <w:t>Filtering and smoothing</w:t>
      </w:r>
    </w:p>
    <w:p w14:paraId="5D87EBBD" w14:textId="1A795EF7" w:rsidR="00500729" w:rsidRPr="00396F5F" w:rsidRDefault="2B93539F" w:rsidP="2B93539F">
      <w:pPr>
        <w:ind w:left="720"/>
        <w:rPr>
          <w:rFonts w:eastAsia="time"/>
        </w:rPr>
      </w:pPr>
      <w:r w:rsidRPr="00396F5F">
        <w:rPr>
          <w:rFonts w:eastAsia="time"/>
        </w:rPr>
        <w:t>Add configurable filtering/smoothing to reduce noise and improve interpretability of IMU-derived metrics.</w:t>
      </w:r>
    </w:p>
    <w:p w14:paraId="63A16E67" w14:textId="77777777" w:rsidR="00142257" w:rsidRPr="00396F5F" w:rsidRDefault="00142257" w:rsidP="2B93539F">
      <w:pPr>
        <w:rPr>
          <w:rFonts w:eastAsia="time"/>
        </w:rPr>
      </w:pPr>
    </w:p>
    <w:p w14:paraId="5D3A4F76" w14:textId="201E9278" w:rsidR="00537632" w:rsidRPr="00396F5F" w:rsidRDefault="2B93539F" w:rsidP="002242F9">
      <w:pPr>
        <w:pStyle w:val="ListParagraph"/>
        <w:numPr>
          <w:ilvl w:val="0"/>
          <w:numId w:val="14"/>
        </w:numPr>
        <w:rPr>
          <w:rFonts w:eastAsia="time"/>
          <w:b/>
          <w:bCs/>
        </w:rPr>
      </w:pPr>
      <w:r w:rsidRPr="00396F5F">
        <w:rPr>
          <w:rFonts w:eastAsia="time"/>
          <w:b/>
          <w:bCs/>
        </w:rPr>
        <w:t>Investigate different IMU sensors</w:t>
      </w:r>
    </w:p>
    <w:p w14:paraId="05FDE37C" w14:textId="77777777" w:rsidR="005E56C8" w:rsidRPr="00396F5F" w:rsidRDefault="2B93539F" w:rsidP="002242F9">
      <w:pPr>
        <w:pStyle w:val="ListParagraph"/>
        <w:numPr>
          <w:ilvl w:val="0"/>
          <w:numId w:val="18"/>
        </w:numPr>
        <w:rPr>
          <w:rFonts w:eastAsia="time"/>
        </w:rPr>
      </w:pPr>
      <w:r w:rsidRPr="00396F5F">
        <w:rPr>
          <w:rFonts w:eastAsia="time"/>
        </w:rPr>
        <w:t>Consider switching to Polar sensors</w:t>
      </w:r>
    </w:p>
    <w:p w14:paraId="2BFEE33C" w14:textId="126C70D7" w:rsidR="00476DEB" w:rsidRPr="00396F5F" w:rsidRDefault="2B93539F" w:rsidP="002242F9">
      <w:pPr>
        <w:pStyle w:val="ListParagraph"/>
        <w:numPr>
          <w:ilvl w:val="1"/>
          <w:numId w:val="18"/>
        </w:numPr>
        <w:rPr>
          <w:rFonts w:eastAsia="time"/>
        </w:rPr>
      </w:pPr>
      <w:r w:rsidRPr="00396F5F">
        <w:rPr>
          <w:rFonts w:eastAsia="time"/>
        </w:rPr>
        <w:t>Potentially cheaper and more widely available than MoveSense; can be purchased by consumers, e.g., in XXL stores).</w:t>
      </w:r>
    </w:p>
    <w:p w14:paraId="422C1DA0" w14:textId="77777777" w:rsidR="00476DEB" w:rsidRPr="00396F5F" w:rsidRDefault="2B93539F" w:rsidP="002242F9">
      <w:pPr>
        <w:pStyle w:val="ListParagraph"/>
        <w:numPr>
          <w:ilvl w:val="1"/>
          <w:numId w:val="18"/>
        </w:numPr>
        <w:rPr>
          <w:rFonts w:eastAsia="time"/>
        </w:rPr>
      </w:pPr>
      <w:r w:rsidRPr="00396F5F">
        <w:rPr>
          <w:rFonts w:eastAsia="time"/>
        </w:rPr>
        <w:t>Investigate the downloadable Polaris/Polar app as part of the workflow.</w:t>
      </w:r>
    </w:p>
    <w:p w14:paraId="16F34CC9" w14:textId="2EA9FA9D" w:rsidR="00476DEB" w:rsidRPr="00396F5F" w:rsidRDefault="2B93539F" w:rsidP="002242F9">
      <w:pPr>
        <w:pStyle w:val="ListParagraph"/>
        <w:numPr>
          <w:ilvl w:val="1"/>
          <w:numId w:val="18"/>
        </w:numPr>
        <w:rPr>
          <w:rFonts w:eastAsia="time"/>
        </w:rPr>
      </w:pPr>
      <w:r w:rsidRPr="00396F5F">
        <w:rPr>
          <w:rFonts w:eastAsia="time"/>
        </w:rPr>
        <w:t>Polar sensors may be more convenient for swimmers.</w:t>
      </w:r>
    </w:p>
    <w:p w14:paraId="68EE96AC" w14:textId="695C165B" w:rsidR="00500729" w:rsidRPr="00396F5F" w:rsidRDefault="2B93539F" w:rsidP="002242F9">
      <w:pPr>
        <w:pStyle w:val="ListParagraph"/>
        <w:numPr>
          <w:ilvl w:val="0"/>
          <w:numId w:val="18"/>
        </w:numPr>
        <w:rPr>
          <w:rFonts w:eastAsia="time"/>
        </w:rPr>
      </w:pPr>
      <w:r w:rsidRPr="00396F5F">
        <w:rPr>
          <w:rFonts w:eastAsia="time"/>
        </w:rPr>
        <w:t>Explore using a smartwatch or phone as the IMU (lower barrier to entry).</w:t>
      </w:r>
    </w:p>
    <w:p w14:paraId="22310CC1" w14:textId="77777777" w:rsidR="00142257" w:rsidRPr="00396F5F" w:rsidRDefault="00142257" w:rsidP="2B93539F">
      <w:pPr>
        <w:ind w:left="720"/>
        <w:rPr>
          <w:rFonts w:eastAsia="time"/>
        </w:rPr>
      </w:pPr>
    </w:p>
    <w:p w14:paraId="787F6843" w14:textId="29404C38" w:rsidR="00500729" w:rsidRPr="00396F5F" w:rsidRDefault="2B93539F" w:rsidP="002242F9">
      <w:pPr>
        <w:pStyle w:val="ListParagraph"/>
        <w:numPr>
          <w:ilvl w:val="0"/>
          <w:numId w:val="14"/>
        </w:numPr>
        <w:rPr>
          <w:rFonts w:eastAsia="time"/>
          <w:b/>
          <w:bCs/>
        </w:rPr>
      </w:pPr>
      <w:r w:rsidRPr="00396F5F">
        <w:rPr>
          <w:rFonts w:eastAsia="time"/>
          <w:b/>
          <w:bCs/>
        </w:rPr>
        <w:t>Web session recording</w:t>
      </w:r>
    </w:p>
    <w:p w14:paraId="6CF4BF40" w14:textId="4786C79E" w:rsidR="006F5605" w:rsidRPr="00396F5F" w:rsidRDefault="2B93539F" w:rsidP="002242F9">
      <w:pPr>
        <w:pStyle w:val="ListParagraph"/>
        <w:numPr>
          <w:ilvl w:val="0"/>
          <w:numId w:val="19"/>
        </w:numPr>
        <w:ind w:left="1080"/>
        <w:rPr>
          <w:rFonts w:eastAsia="time"/>
        </w:rPr>
      </w:pPr>
      <w:r w:rsidRPr="00396F5F">
        <w:rPr>
          <w:rFonts w:eastAsia="time"/>
        </w:rPr>
        <w:t>Goal: let a coach create and send a video report directly from the web app.</w:t>
      </w:r>
    </w:p>
    <w:p w14:paraId="0459E121" w14:textId="6D72D4E3" w:rsidR="006F5605" w:rsidRPr="00396F5F" w:rsidRDefault="2B93539F" w:rsidP="002242F9">
      <w:pPr>
        <w:pStyle w:val="ListParagraph"/>
        <w:numPr>
          <w:ilvl w:val="0"/>
          <w:numId w:val="19"/>
        </w:numPr>
        <w:ind w:left="1080"/>
        <w:rPr>
          <w:rFonts w:eastAsia="time"/>
        </w:rPr>
      </w:pPr>
      <w:r w:rsidRPr="00396F5F">
        <w:rPr>
          <w:rFonts w:eastAsia="time"/>
        </w:rPr>
        <w:t>In-browser screen recording with audio so coaches can narrate findings.</w:t>
      </w:r>
    </w:p>
    <w:p w14:paraId="35F8E6C8" w14:textId="77777777" w:rsidR="006F5605" w:rsidRPr="00396F5F" w:rsidRDefault="2B93539F" w:rsidP="002242F9">
      <w:pPr>
        <w:pStyle w:val="ListParagraph"/>
        <w:numPr>
          <w:ilvl w:val="0"/>
          <w:numId w:val="19"/>
        </w:numPr>
        <w:ind w:left="1080"/>
        <w:rPr>
          <w:rFonts w:eastAsia="time"/>
        </w:rPr>
      </w:pPr>
      <w:r w:rsidRPr="00396F5F">
        <w:rPr>
          <w:rFonts w:eastAsia="time"/>
        </w:rPr>
        <w:t>Consider adding basic video editing to help coaches communicate insights clearly.</w:t>
      </w:r>
    </w:p>
    <w:p w14:paraId="0CFE68E3" w14:textId="77777777" w:rsidR="006F5605" w:rsidRPr="00396F5F" w:rsidRDefault="2B93539F" w:rsidP="002242F9">
      <w:pPr>
        <w:pStyle w:val="ListParagraph"/>
        <w:numPr>
          <w:ilvl w:val="0"/>
          <w:numId w:val="19"/>
        </w:numPr>
        <w:ind w:left="1080"/>
        <w:rPr>
          <w:rFonts w:eastAsia="time"/>
        </w:rPr>
      </w:pPr>
      <w:r w:rsidRPr="00396F5F">
        <w:rPr>
          <w:rFonts w:eastAsia="time"/>
        </w:rPr>
        <w:t>Inspiration/tools to study:</w:t>
      </w:r>
    </w:p>
    <w:p w14:paraId="095F4C47" w14:textId="1EFB0040" w:rsidR="006F5605" w:rsidRPr="00396F5F" w:rsidRDefault="2B93539F" w:rsidP="002242F9">
      <w:pPr>
        <w:pStyle w:val="ListParagraph"/>
        <w:numPr>
          <w:ilvl w:val="1"/>
          <w:numId w:val="19"/>
        </w:numPr>
        <w:rPr>
          <w:rFonts w:eastAsia="time"/>
        </w:rPr>
      </w:pPr>
      <w:hyperlink r:id="rId21">
        <w:r w:rsidRPr="00396F5F">
          <w:rPr>
            <w:rStyle w:val="Hyperlink"/>
            <w:rFonts w:eastAsia="time"/>
          </w:rPr>
          <w:t>Dartfish/DartfishGO</w:t>
        </w:r>
      </w:hyperlink>
    </w:p>
    <w:p w14:paraId="54AF6CA2" w14:textId="37DCB1C8" w:rsidR="006F5605" w:rsidRPr="00396F5F" w:rsidRDefault="2B93539F" w:rsidP="002242F9">
      <w:pPr>
        <w:pStyle w:val="ListParagraph"/>
        <w:numPr>
          <w:ilvl w:val="1"/>
          <w:numId w:val="19"/>
        </w:numPr>
        <w:rPr>
          <w:rFonts w:eastAsia="time"/>
        </w:rPr>
      </w:pPr>
      <w:hyperlink r:id="rId22">
        <w:r w:rsidRPr="00396F5F">
          <w:rPr>
            <w:rStyle w:val="Hyperlink"/>
            <w:rFonts w:eastAsia="time"/>
          </w:rPr>
          <w:t>Kinovea</w:t>
        </w:r>
      </w:hyperlink>
      <w:r w:rsidRPr="00396F5F">
        <w:rPr>
          <w:rFonts w:eastAsia="time"/>
        </w:rPr>
        <w:t xml:space="preserve"> (and whether a Kinovea-like workflow can be replicated in-browser)</w:t>
      </w:r>
    </w:p>
    <w:p w14:paraId="1C2A5366" w14:textId="1E649EB6" w:rsidR="00D46D60" w:rsidRPr="00396F5F" w:rsidRDefault="2B93539F" w:rsidP="002242F9">
      <w:pPr>
        <w:pStyle w:val="ListParagraph"/>
        <w:numPr>
          <w:ilvl w:val="1"/>
          <w:numId w:val="19"/>
        </w:numPr>
        <w:rPr>
          <w:rFonts w:eastAsia="time"/>
        </w:rPr>
      </w:pPr>
      <w:hyperlink r:id="rId23">
        <w:r w:rsidRPr="00396F5F">
          <w:rPr>
            <w:rStyle w:val="Hyperlink"/>
            <w:rFonts w:eastAsia="time"/>
          </w:rPr>
          <w:t>Hudl</w:t>
        </w:r>
      </w:hyperlink>
    </w:p>
    <w:p w14:paraId="72AC14B4" w14:textId="77777777" w:rsidR="003B20DB" w:rsidRPr="00396F5F" w:rsidRDefault="003B20DB" w:rsidP="2B93539F">
      <w:pPr>
        <w:ind w:left="720"/>
        <w:rPr>
          <w:rFonts w:eastAsia="time"/>
        </w:rPr>
      </w:pPr>
    </w:p>
    <w:p w14:paraId="208CEF9C" w14:textId="0B592F70" w:rsidR="005E69F1" w:rsidRPr="00396F5F" w:rsidRDefault="2B93539F" w:rsidP="2B93539F">
      <w:pPr>
        <w:pStyle w:val="ListParagraph"/>
        <w:rPr>
          <w:rFonts w:eastAsia="time"/>
        </w:rPr>
      </w:pPr>
      <w:r w:rsidRPr="00396F5F">
        <w:rPr>
          <w:rFonts w:eastAsia="time"/>
        </w:rPr>
        <w:t>Proposed coach workflow:</w:t>
      </w:r>
    </w:p>
    <w:p w14:paraId="4296138F" w14:textId="77777777" w:rsidR="005E69F1" w:rsidRPr="00396F5F" w:rsidRDefault="2B93539F" w:rsidP="002242F9">
      <w:pPr>
        <w:pStyle w:val="ListParagraph"/>
        <w:numPr>
          <w:ilvl w:val="0"/>
          <w:numId w:val="20"/>
        </w:numPr>
        <w:rPr>
          <w:rFonts w:eastAsia="time"/>
        </w:rPr>
      </w:pPr>
      <w:r w:rsidRPr="00396F5F">
        <w:rPr>
          <w:rFonts w:eastAsia="time"/>
        </w:rPr>
        <w:t>Start recording</w:t>
      </w:r>
    </w:p>
    <w:p w14:paraId="4FAB5A0B" w14:textId="77777777" w:rsidR="005E69F1" w:rsidRPr="00396F5F" w:rsidRDefault="2B93539F" w:rsidP="002242F9">
      <w:pPr>
        <w:pStyle w:val="ListParagraph"/>
        <w:numPr>
          <w:ilvl w:val="0"/>
          <w:numId w:val="20"/>
        </w:numPr>
        <w:rPr>
          <w:rFonts w:eastAsia="time"/>
        </w:rPr>
      </w:pPr>
      <w:r w:rsidRPr="00396F5F">
        <w:rPr>
          <w:rFonts w:eastAsia="time"/>
        </w:rPr>
        <w:t>Review video + IMU data</w:t>
      </w:r>
    </w:p>
    <w:p w14:paraId="4C69035A" w14:textId="77777777" w:rsidR="005E69F1" w:rsidRPr="00396F5F" w:rsidRDefault="2B93539F" w:rsidP="002242F9">
      <w:pPr>
        <w:pStyle w:val="ListParagraph"/>
        <w:numPr>
          <w:ilvl w:val="0"/>
          <w:numId w:val="20"/>
        </w:numPr>
        <w:rPr>
          <w:rFonts w:eastAsia="time"/>
        </w:rPr>
      </w:pPr>
      <w:r w:rsidRPr="00396F5F">
        <w:rPr>
          <w:rFonts w:eastAsia="time"/>
        </w:rPr>
        <w:t>Pause playback</w:t>
      </w:r>
    </w:p>
    <w:p w14:paraId="1FEFE922" w14:textId="77777777" w:rsidR="005E69F1" w:rsidRPr="00396F5F" w:rsidRDefault="2B93539F" w:rsidP="002242F9">
      <w:pPr>
        <w:pStyle w:val="ListParagraph"/>
        <w:numPr>
          <w:ilvl w:val="0"/>
          <w:numId w:val="20"/>
        </w:numPr>
        <w:rPr>
          <w:rFonts w:eastAsia="time"/>
        </w:rPr>
      </w:pPr>
      <w:r w:rsidRPr="00396F5F">
        <w:rPr>
          <w:rFonts w:eastAsia="time"/>
        </w:rPr>
        <w:t>Record voice-over / explanation</w:t>
      </w:r>
    </w:p>
    <w:p w14:paraId="1FA3B59E" w14:textId="6BA0FB14" w:rsidR="005E69F1" w:rsidRPr="00396F5F" w:rsidRDefault="2B93539F" w:rsidP="002242F9">
      <w:pPr>
        <w:pStyle w:val="ListParagraph"/>
        <w:numPr>
          <w:ilvl w:val="0"/>
          <w:numId w:val="20"/>
        </w:numPr>
        <w:rPr>
          <w:rFonts w:eastAsia="time"/>
        </w:rPr>
      </w:pPr>
      <w:r w:rsidRPr="00396F5F">
        <w:rPr>
          <w:rFonts w:eastAsia="time"/>
        </w:rPr>
        <w:t>Continue playback</w:t>
      </w:r>
    </w:p>
    <w:p w14:paraId="21756A82" w14:textId="77777777" w:rsidR="005E69F1" w:rsidRPr="00396F5F" w:rsidRDefault="2B93539F" w:rsidP="002242F9">
      <w:pPr>
        <w:pStyle w:val="ListParagraph"/>
        <w:numPr>
          <w:ilvl w:val="0"/>
          <w:numId w:val="20"/>
        </w:numPr>
        <w:rPr>
          <w:rFonts w:eastAsia="time"/>
        </w:rPr>
      </w:pPr>
      <w:r w:rsidRPr="00396F5F">
        <w:rPr>
          <w:rFonts w:eastAsia="time"/>
        </w:rPr>
        <w:t>End recording</w:t>
      </w:r>
    </w:p>
    <w:p w14:paraId="29D5DA8C" w14:textId="4A1598EC" w:rsidR="00142257" w:rsidRPr="00396F5F" w:rsidRDefault="2B93539F" w:rsidP="002242F9">
      <w:pPr>
        <w:pStyle w:val="ListParagraph"/>
        <w:numPr>
          <w:ilvl w:val="0"/>
          <w:numId w:val="20"/>
        </w:numPr>
        <w:rPr>
          <w:rFonts w:eastAsia="time"/>
        </w:rPr>
      </w:pPr>
      <w:r w:rsidRPr="00396F5F">
        <w:rPr>
          <w:rFonts w:eastAsia="time"/>
        </w:rPr>
        <w:t>Send the narrated video report to athletes/students</w:t>
      </w:r>
    </w:p>
    <w:p w14:paraId="164723B5" w14:textId="77777777" w:rsidR="005E69F1" w:rsidRPr="00396F5F" w:rsidRDefault="005E69F1" w:rsidP="2B93539F">
      <w:pPr>
        <w:rPr>
          <w:rFonts w:eastAsia="time"/>
        </w:rPr>
      </w:pPr>
    </w:p>
    <w:p w14:paraId="2AF70D63" w14:textId="228ECE22" w:rsidR="00821E80" w:rsidRPr="00396F5F" w:rsidRDefault="2B93539F" w:rsidP="002242F9">
      <w:pPr>
        <w:pStyle w:val="ListParagraph"/>
        <w:numPr>
          <w:ilvl w:val="0"/>
          <w:numId w:val="14"/>
        </w:numPr>
        <w:rPr>
          <w:rFonts w:eastAsia="time"/>
          <w:b/>
          <w:bCs/>
        </w:rPr>
      </w:pPr>
      <w:r w:rsidRPr="00396F5F">
        <w:rPr>
          <w:rFonts w:eastAsia="time"/>
          <w:b/>
          <w:bCs/>
        </w:rPr>
        <w:t>Multi-video?</w:t>
      </w:r>
    </w:p>
    <w:p w14:paraId="1D356356" w14:textId="56945A96" w:rsidR="00500729" w:rsidRPr="00396F5F" w:rsidRDefault="2B93539F" w:rsidP="2B93539F">
      <w:pPr>
        <w:ind w:left="720"/>
        <w:rPr>
          <w:rFonts w:eastAsia="time"/>
        </w:rPr>
      </w:pPr>
      <w:r w:rsidRPr="00396F5F">
        <w:rPr>
          <w:rFonts w:eastAsia="time"/>
        </w:rPr>
        <w:t>Explore support for multiple videos (e.g., different angles) within the same analysis session.</w:t>
      </w:r>
    </w:p>
    <w:p w14:paraId="5818087F" w14:textId="77777777" w:rsidR="00142257" w:rsidRPr="00396F5F" w:rsidRDefault="00142257" w:rsidP="2B93539F">
      <w:pPr>
        <w:ind w:left="360"/>
        <w:rPr>
          <w:rFonts w:eastAsia="time"/>
        </w:rPr>
      </w:pPr>
    </w:p>
    <w:p w14:paraId="7801E735" w14:textId="638FE69C" w:rsidR="00804CD5" w:rsidRPr="00396F5F" w:rsidRDefault="2B93539F" w:rsidP="002242F9">
      <w:pPr>
        <w:pStyle w:val="ListParagraph"/>
        <w:numPr>
          <w:ilvl w:val="0"/>
          <w:numId w:val="14"/>
        </w:numPr>
        <w:rPr>
          <w:rFonts w:eastAsia="time"/>
          <w:b/>
          <w:bCs/>
        </w:rPr>
      </w:pPr>
      <w:r w:rsidRPr="00396F5F">
        <w:rPr>
          <w:rFonts w:eastAsia="time"/>
          <w:b/>
          <w:bCs/>
        </w:rPr>
        <w:t>Video zoom feature</w:t>
      </w:r>
    </w:p>
    <w:p w14:paraId="15D5E0C0" w14:textId="49091E8F" w:rsidR="00142257" w:rsidRPr="00396F5F" w:rsidRDefault="2B93539F" w:rsidP="2B93539F">
      <w:pPr>
        <w:ind w:left="720"/>
        <w:rPr>
          <w:rFonts w:eastAsia="time"/>
        </w:rPr>
      </w:pPr>
      <w:r w:rsidRPr="00396F5F">
        <w:rPr>
          <w:rFonts w:eastAsia="time"/>
        </w:rPr>
        <w:t>Add zoom/pan controls for more detailed frame-by-frame analysis.</w:t>
      </w:r>
    </w:p>
    <w:p w14:paraId="345690A8" w14:textId="77777777" w:rsidR="0084325D" w:rsidRPr="00396F5F" w:rsidRDefault="0084325D" w:rsidP="2B93539F">
      <w:pPr>
        <w:rPr>
          <w:rFonts w:eastAsia="time"/>
        </w:rPr>
      </w:pPr>
    </w:p>
    <w:p w14:paraId="0F30C05B" w14:textId="77777777" w:rsidR="0084325D" w:rsidRPr="00396F5F" w:rsidRDefault="0084325D" w:rsidP="2B93539F">
      <w:pPr>
        <w:rPr>
          <w:rFonts w:eastAsia="time"/>
        </w:rPr>
      </w:pPr>
    </w:p>
    <w:p w14:paraId="4BDB506C" w14:textId="523E724D" w:rsidR="00547B0A" w:rsidRPr="00396F5F" w:rsidRDefault="2B93539F" w:rsidP="2B93539F">
      <w:pPr>
        <w:pStyle w:val="Heading3"/>
        <w:rPr>
          <w:rFonts w:eastAsia="time"/>
        </w:rPr>
      </w:pPr>
      <w:r w:rsidRPr="00396F5F">
        <w:rPr>
          <w:rFonts w:eastAsia="time"/>
        </w:rPr>
        <w:t>4 Next meeting</w:t>
      </w:r>
    </w:p>
    <w:p w14:paraId="19BEE64B" w14:textId="52066B16" w:rsidR="00547B0A" w:rsidRPr="00396F5F" w:rsidRDefault="2B93539F" w:rsidP="2B93539F">
      <w:pPr>
        <w:rPr>
          <w:rFonts w:eastAsia="time"/>
        </w:rPr>
      </w:pPr>
      <w:r w:rsidRPr="00396F5F">
        <w:rPr>
          <w:rFonts w:eastAsia="time"/>
        </w:rPr>
        <w:t>Next meeting with Jonas: Friday, January 30 at 14:00 (preliminary).</w:t>
      </w:r>
    </w:p>
    <w:p w14:paraId="4341F8D3" w14:textId="54F390CA" w:rsidR="00547B0A" w:rsidRPr="00396F5F" w:rsidRDefault="00547B0A" w:rsidP="2B93539F">
      <w:pPr>
        <w:rPr>
          <w:rFonts w:eastAsia="time"/>
        </w:rPr>
      </w:pPr>
      <w:r w:rsidRPr="00396F5F">
        <w:rPr>
          <w:rFonts w:eastAsia="time"/>
        </w:rPr>
        <w:br w:type="page"/>
      </w:r>
    </w:p>
    <w:p w14:paraId="7B327196" w14:textId="02A172CD" w:rsidR="00C23191" w:rsidRPr="00396F5F" w:rsidRDefault="2B93539F" w:rsidP="2B93539F">
      <w:pPr>
        <w:pStyle w:val="Heading1"/>
        <w:rPr>
          <w:rFonts w:eastAsia="time"/>
        </w:rPr>
      </w:pPr>
      <w:r w:rsidRPr="00396F5F">
        <w:rPr>
          <w:rFonts w:eastAsia="time"/>
        </w:rPr>
        <w:t>2026-01-23 Follow-up group meeting</w:t>
      </w:r>
    </w:p>
    <w:p w14:paraId="593C793B" w14:textId="77777777" w:rsidR="00C23191" w:rsidRPr="00396F5F" w:rsidRDefault="2B93539F" w:rsidP="2B93539F">
      <w:pPr>
        <w:rPr>
          <w:rFonts w:eastAsia="time"/>
        </w:rPr>
      </w:pPr>
      <w:r w:rsidRPr="00396F5F">
        <w:rPr>
          <w:rFonts w:eastAsia="time"/>
          <w:b/>
          <w:bCs/>
        </w:rPr>
        <w:t>Date:</w:t>
      </w:r>
      <w:r w:rsidRPr="00396F5F">
        <w:rPr>
          <w:rFonts w:eastAsia="time"/>
        </w:rPr>
        <w:t xml:space="preserve"> Friday, January 23</w:t>
      </w:r>
    </w:p>
    <w:p w14:paraId="0003C273" w14:textId="1AF8D967" w:rsidR="00C23191" w:rsidRPr="00396F5F" w:rsidRDefault="2B93539F" w:rsidP="2B93539F">
      <w:pPr>
        <w:rPr>
          <w:rFonts w:eastAsia="time"/>
          <w:b/>
          <w:bCs/>
        </w:rPr>
      </w:pPr>
      <w:r w:rsidRPr="00396F5F">
        <w:rPr>
          <w:rFonts w:eastAsia="time"/>
          <w:b/>
          <w:bCs/>
        </w:rPr>
        <w:t xml:space="preserve">Time: </w:t>
      </w:r>
      <w:r w:rsidRPr="00396F5F">
        <w:rPr>
          <w:rFonts w:eastAsia="time"/>
        </w:rPr>
        <w:t>13:30-13:45</w:t>
      </w:r>
    </w:p>
    <w:p w14:paraId="2B476C7A" w14:textId="77777777" w:rsidR="00C23191" w:rsidRPr="00396F5F" w:rsidRDefault="00C23191" w:rsidP="2B93539F">
      <w:pPr>
        <w:rPr>
          <w:rFonts w:eastAsia="time"/>
        </w:rPr>
      </w:pPr>
    </w:p>
    <w:p w14:paraId="6E194EB9" w14:textId="77777777" w:rsidR="00C23191" w:rsidRPr="00396F5F" w:rsidRDefault="2B93539F" w:rsidP="2B93539F">
      <w:pPr>
        <w:rPr>
          <w:rFonts w:eastAsia="time"/>
          <w:b/>
          <w:bCs/>
        </w:rPr>
      </w:pPr>
      <w:r w:rsidRPr="00396F5F">
        <w:rPr>
          <w:rFonts w:eastAsia="time"/>
          <w:b/>
          <w:bCs/>
        </w:rPr>
        <w:t>Present:</w:t>
      </w:r>
    </w:p>
    <w:p w14:paraId="5BEE0508" w14:textId="77777777" w:rsidR="00C23191" w:rsidRPr="00396F5F" w:rsidRDefault="2B93539F" w:rsidP="2B93539F">
      <w:pPr>
        <w:rPr>
          <w:rFonts w:eastAsia="time"/>
        </w:rPr>
      </w:pPr>
      <w:r w:rsidRPr="00396F5F">
        <w:rPr>
          <w:rFonts w:eastAsia="time"/>
        </w:rPr>
        <w:t xml:space="preserve">Jack Hutton, </w:t>
      </w:r>
      <w:hyperlink r:id="rId24">
        <w:r w:rsidRPr="00396F5F">
          <w:rPr>
            <w:rStyle w:val="Hyperlink"/>
            <w:rFonts w:eastAsia="time"/>
          </w:rPr>
          <w:t>hutton@kth.se</w:t>
        </w:r>
      </w:hyperlink>
      <w:r w:rsidRPr="00396F5F">
        <w:rPr>
          <w:rFonts w:eastAsia="time"/>
        </w:rPr>
        <w:t xml:space="preserve"> </w:t>
      </w:r>
    </w:p>
    <w:p w14:paraId="5543E2D7" w14:textId="77777777" w:rsidR="00C23191" w:rsidRPr="00396F5F" w:rsidRDefault="2B93539F" w:rsidP="2B93539F">
      <w:pPr>
        <w:rPr>
          <w:rFonts w:eastAsia="time"/>
        </w:rPr>
      </w:pPr>
      <w:r w:rsidRPr="00396F5F">
        <w:rPr>
          <w:rFonts w:eastAsia="time"/>
        </w:rPr>
        <w:t xml:space="preserve">Alexander Jonsson, </w:t>
      </w:r>
      <w:hyperlink r:id="rId25">
        <w:r w:rsidRPr="00396F5F">
          <w:rPr>
            <w:rStyle w:val="Hyperlink"/>
            <w:rFonts w:eastAsia="time"/>
          </w:rPr>
          <w:t>alejon2@kth.se</w:t>
        </w:r>
      </w:hyperlink>
      <w:r w:rsidRPr="00396F5F">
        <w:rPr>
          <w:rFonts w:eastAsia="time"/>
        </w:rPr>
        <w:t xml:space="preserve">  </w:t>
      </w:r>
    </w:p>
    <w:p w14:paraId="16044878" w14:textId="36645D92" w:rsidR="00C23191" w:rsidRPr="00396F5F" w:rsidRDefault="2B93539F" w:rsidP="2B93539F">
      <w:pPr>
        <w:rPr>
          <w:rFonts w:eastAsia="time"/>
        </w:rPr>
      </w:pPr>
      <w:r w:rsidRPr="00396F5F">
        <w:rPr>
          <w:rFonts w:eastAsia="time"/>
        </w:rPr>
        <w:t xml:space="preserve">Sahand Khodabandehloo, </w:t>
      </w:r>
      <w:hyperlink r:id="rId26">
        <w:r w:rsidRPr="00396F5F">
          <w:rPr>
            <w:rStyle w:val="Hyperlink"/>
            <w:rFonts w:eastAsia="time"/>
          </w:rPr>
          <w:t>sahandkh@kth.se</w:t>
        </w:r>
      </w:hyperlink>
      <w:r w:rsidRPr="00396F5F">
        <w:rPr>
          <w:rFonts w:eastAsia="time"/>
        </w:rPr>
        <w:t xml:space="preserve"> </w:t>
      </w:r>
    </w:p>
    <w:p w14:paraId="3D5CEA67" w14:textId="77777777" w:rsidR="00C23191" w:rsidRPr="00396F5F" w:rsidRDefault="00C23191" w:rsidP="2B93539F">
      <w:pPr>
        <w:rPr>
          <w:rFonts w:eastAsia="time"/>
        </w:rPr>
      </w:pPr>
    </w:p>
    <w:p w14:paraId="30993DD9" w14:textId="77777777" w:rsidR="00C23191" w:rsidRPr="00396F5F" w:rsidRDefault="00C23191" w:rsidP="2B93539F">
      <w:pPr>
        <w:rPr>
          <w:rFonts w:eastAsia="time"/>
        </w:rPr>
      </w:pPr>
    </w:p>
    <w:p w14:paraId="01E66BCD" w14:textId="4BFB61A5" w:rsidR="00C23191" w:rsidRPr="00396F5F" w:rsidRDefault="2B93539F" w:rsidP="2B93539F">
      <w:pPr>
        <w:pStyle w:val="Heading3"/>
        <w:rPr>
          <w:rFonts w:eastAsia="time"/>
        </w:rPr>
      </w:pPr>
      <w:r w:rsidRPr="00396F5F">
        <w:rPr>
          <w:rFonts w:eastAsia="time"/>
        </w:rPr>
        <w:t>1 Agenda</w:t>
      </w:r>
    </w:p>
    <w:p w14:paraId="09922F23" w14:textId="7958EEA8" w:rsidR="008B3EA2" w:rsidRPr="00396F5F" w:rsidRDefault="2B93539F" w:rsidP="002242F9">
      <w:pPr>
        <w:pStyle w:val="ListParagraph"/>
        <w:numPr>
          <w:ilvl w:val="0"/>
          <w:numId w:val="13"/>
        </w:numPr>
        <w:rPr>
          <w:rFonts w:eastAsia="time"/>
        </w:rPr>
      </w:pPr>
      <w:r w:rsidRPr="00396F5F">
        <w:rPr>
          <w:rFonts w:eastAsia="time"/>
        </w:rPr>
        <w:t>Debrief the meeting with Jonas</w:t>
      </w:r>
    </w:p>
    <w:p w14:paraId="22303047" w14:textId="304F3D65" w:rsidR="00263F6A" w:rsidRPr="00396F5F" w:rsidRDefault="2B93539F" w:rsidP="002242F9">
      <w:pPr>
        <w:pStyle w:val="ListParagraph"/>
        <w:numPr>
          <w:ilvl w:val="0"/>
          <w:numId w:val="13"/>
        </w:numPr>
        <w:rPr>
          <w:rFonts w:eastAsia="time"/>
        </w:rPr>
      </w:pPr>
      <w:r w:rsidRPr="00396F5F">
        <w:rPr>
          <w:rFonts w:eastAsia="time"/>
        </w:rPr>
        <w:t>Assign tasks for the coming week</w:t>
      </w:r>
    </w:p>
    <w:p w14:paraId="532330B3" w14:textId="2F0EA952" w:rsidR="00947C3F" w:rsidRPr="00396F5F" w:rsidRDefault="2B93539F" w:rsidP="002242F9">
      <w:pPr>
        <w:pStyle w:val="ListParagraph"/>
        <w:numPr>
          <w:ilvl w:val="0"/>
          <w:numId w:val="13"/>
        </w:numPr>
        <w:rPr>
          <w:rFonts w:eastAsia="time"/>
        </w:rPr>
      </w:pPr>
      <w:r w:rsidRPr="00396F5F">
        <w:rPr>
          <w:rFonts w:eastAsia="time"/>
        </w:rPr>
        <w:t>Complete the Rules of Engagement document.</w:t>
      </w:r>
    </w:p>
    <w:p w14:paraId="0A1C8189" w14:textId="43CAA343" w:rsidR="00DE172E" w:rsidRPr="00396F5F" w:rsidRDefault="2B93539F" w:rsidP="002242F9">
      <w:pPr>
        <w:pStyle w:val="ListParagraph"/>
        <w:numPr>
          <w:ilvl w:val="1"/>
          <w:numId w:val="13"/>
        </w:numPr>
        <w:rPr>
          <w:rFonts w:eastAsia="time"/>
        </w:rPr>
      </w:pPr>
      <w:r w:rsidRPr="00396F5F">
        <w:rPr>
          <w:rFonts w:eastAsia="time"/>
        </w:rPr>
        <w:t>Once finished, paste it at the top of this document.</w:t>
      </w:r>
    </w:p>
    <w:p w14:paraId="4C175E09" w14:textId="77777777" w:rsidR="0042502E" w:rsidRPr="00396F5F" w:rsidRDefault="0042502E" w:rsidP="2B93539F">
      <w:pPr>
        <w:rPr>
          <w:rFonts w:eastAsia="time"/>
        </w:rPr>
      </w:pPr>
    </w:p>
    <w:p w14:paraId="089999F4" w14:textId="77777777" w:rsidR="00F25CFE" w:rsidRPr="00396F5F" w:rsidRDefault="00F25CFE" w:rsidP="2B93539F">
      <w:pPr>
        <w:rPr>
          <w:rFonts w:eastAsia="time"/>
        </w:rPr>
      </w:pPr>
    </w:p>
    <w:p w14:paraId="65D66DAA" w14:textId="21EACB4E" w:rsidR="00F25CFE" w:rsidRPr="00396F5F" w:rsidRDefault="2B93539F" w:rsidP="2B93539F">
      <w:pPr>
        <w:pStyle w:val="Heading3"/>
        <w:rPr>
          <w:rFonts w:eastAsia="time"/>
        </w:rPr>
      </w:pPr>
      <w:r w:rsidRPr="00396F5F">
        <w:rPr>
          <w:rFonts w:eastAsia="time"/>
        </w:rPr>
        <w:t>2 Outcomes</w:t>
      </w:r>
    </w:p>
    <w:p w14:paraId="4297B454" w14:textId="7F55DD3F" w:rsidR="00F25CFE" w:rsidRPr="00396F5F" w:rsidRDefault="2B93539F" w:rsidP="002242F9">
      <w:pPr>
        <w:pStyle w:val="ListParagraph"/>
        <w:numPr>
          <w:ilvl w:val="0"/>
          <w:numId w:val="21"/>
        </w:numPr>
        <w:rPr>
          <w:rFonts w:eastAsia="time"/>
        </w:rPr>
      </w:pPr>
      <w:r w:rsidRPr="00396F5F">
        <w:rPr>
          <w:rFonts w:eastAsia="time"/>
        </w:rPr>
        <w:t>Rules of Engagement: completed and agreed by all members.</w:t>
      </w:r>
    </w:p>
    <w:p w14:paraId="5AF80E30" w14:textId="50EDC72B" w:rsidR="00DE172E" w:rsidRPr="00396F5F" w:rsidRDefault="2B93539F" w:rsidP="002242F9">
      <w:pPr>
        <w:pStyle w:val="ListParagraph"/>
        <w:numPr>
          <w:ilvl w:val="0"/>
          <w:numId w:val="21"/>
        </w:numPr>
        <w:rPr>
          <w:rFonts w:eastAsia="time"/>
        </w:rPr>
      </w:pPr>
      <w:r w:rsidRPr="00396F5F">
        <w:rPr>
          <w:rFonts w:eastAsia="time"/>
        </w:rPr>
        <w:t>Meeting notes from the initial Jonas meeting were compared/aligned.</w:t>
      </w:r>
    </w:p>
    <w:p w14:paraId="63B9B525" w14:textId="77777777" w:rsidR="00F25CFE" w:rsidRPr="00396F5F" w:rsidRDefault="00F25CFE" w:rsidP="2B93539F">
      <w:pPr>
        <w:rPr>
          <w:rFonts w:eastAsia="time"/>
        </w:rPr>
      </w:pPr>
    </w:p>
    <w:p w14:paraId="1E540868" w14:textId="77777777" w:rsidR="00F25CFE" w:rsidRPr="00396F5F" w:rsidRDefault="00F25CFE" w:rsidP="2B93539F">
      <w:pPr>
        <w:rPr>
          <w:rFonts w:eastAsia="time"/>
        </w:rPr>
      </w:pPr>
    </w:p>
    <w:p w14:paraId="0EF65CFD" w14:textId="6B8A1BED" w:rsidR="00334D3A" w:rsidRPr="00396F5F" w:rsidRDefault="2B93539F" w:rsidP="2B93539F">
      <w:pPr>
        <w:pStyle w:val="Heading3"/>
        <w:rPr>
          <w:rFonts w:eastAsia="time"/>
        </w:rPr>
      </w:pPr>
      <w:r w:rsidRPr="00396F5F">
        <w:rPr>
          <w:rFonts w:eastAsia="time"/>
        </w:rPr>
        <w:t>3 Action items (before next meeting — Fri 30/1)</w:t>
      </w:r>
    </w:p>
    <w:p w14:paraId="693549D7" w14:textId="00AF94EF" w:rsidR="005322D0" w:rsidRPr="00396F5F" w:rsidRDefault="2B93539F" w:rsidP="002242F9">
      <w:pPr>
        <w:pStyle w:val="ListParagraph"/>
        <w:numPr>
          <w:ilvl w:val="0"/>
          <w:numId w:val="22"/>
        </w:numPr>
        <w:rPr>
          <w:rFonts w:eastAsia="time"/>
        </w:rPr>
      </w:pPr>
      <w:r w:rsidRPr="00396F5F">
        <w:rPr>
          <w:rFonts w:eastAsia="time"/>
        </w:rPr>
        <w:t>Sahand: Web app overhaul investigation — how to reconfigure the UI/page to support more than one IMU data stream.</w:t>
      </w:r>
    </w:p>
    <w:p w14:paraId="3C5EBB0F" w14:textId="77777777" w:rsidR="005322D0" w:rsidRPr="00396F5F" w:rsidRDefault="2B93539F" w:rsidP="002242F9">
      <w:pPr>
        <w:pStyle w:val="ListParagraph"/>
        <w:numPr>
          <w:ilvl w:val="0"/>
          <w:numId w:val="22"/>
        </w:numPr>
        <w:rPr>
          <w:rFonts w:eastAsia="time"/>
        </w:rPr>
      </w:pPr>
      <w:r w:rsidRPr="00396F5F">
        <w:rPr>
          <w:rFonts w:eastAsia="time"/>
        </w:rPr>
        <w:t>Jack: Investigate plotting multiple IMU streams simultaneously.</w:t>
      </w:r>
    </w:p>
    <w:p w14:paraId="0AAB1A2F" w14:textId="77777777" w:rsidR="005322D0" w:rsidRPr="00396F5F" w:rsidRDefault="2B93539F" w:rsidP="002242F9">
      <w:pPr>
        <w:pStyle w:val="ListParagraph"/>
        <w:numPr>
          <w:ilvl w:val="0"/>
          <w:numId w:val="22"/>
        </w:numPr>
        <w:rPr>
          <w:rFonts w:eastAsia="time"/>
        </w:rPr>
      </w:pPr>
      <w:r w:rsidRPr="00396F5F">
        <w:rPr>
          <w:rFonts w:eastAsia="time"/>
        </w:rPr>
        <w:t>Alex: Investigate video skeleton tracking point selection and angle calculation.</w:t>
      </w:r>
    </w:p>
    <w:p w14:paraId="6118400F" w14:textId="77777777" w:rsidR="005322D0" w:rsidRPr="00396F5F" w:rsidRDefault="005322D0" w:rsidP="2B93539F">
      <w:pPr>
        <w:rPr>
          <w:rFonts w:eastAsia="time"/>
        </w:rPr>
      </w:pPr>
    </w:p>
    <w:p w14:paraId="2098F75D" w14:textId="77777777" w:rsidR="005322D0" w:rsidRPr="00396F5F" w:rsidRDefault="005322D0" w:rsidP="2B93539F">
      <w:pPr>
        <w:rPr>
          <w:rFonts w:eastAsia="time"/>
        </w:rPr>
      </w:pPr>
    </w:p>
    <w:p w14:paraId="12CD63F4" w14:textId="59DC3AC9" w:rsidR="005322D0" w:rsidRPr="00396F5F" w:rsidRDefault="2B93539F" w:rsidP="2B93539F">
      <w:pPr>
        <w:pStyle w:val="Heading3"/>
        <w:rPr>
          <w:rFonts w:eastAsia="time"/>
        </w:rPr>
      </w:pPr>
      <w:r w:rsidRPr="00396F5F">
        <w:rPr>
          <w:rFonts w:eastAsia="time"/>
        </w:rPr>
        <w:t>4 Next meeting</w:t>
      </w:r>
    </w:p>
    <w:p w14:paraId="40D4FBA1" w14:textId="6C803053" w:rsidR="005322D0" w:rsidRPr="00396F5F" w:rsidRDefault="2B93539F" w:rsidP="2B93539F">
      <w:pPr>
        <w:rPr>
          <w:rFonts w:eastAsia="time"/>
        </w:rPr>
      </w:pPr>
      <w:r w:rsidRPr="00396F5F">
        <w:rPr>
          <w:rFonts w:eastAsia="time"/>
        </w:rPr>
        <w:t>Next meeting with Jonas: Friday, January 30 at 14:00 (preliminary).</w:t>
      </w:r>
    </w:p>
    <w:p w14:paraId="1938A131" w14:textId="77777777" w:rsidR="00947C3F" w:rsidRPr="00396F5F" w:rsidRDefault="00947C3F" w:rsidP="2B93539F">
      <w:pPr>
        <w:rPr>
          <w:rFonts w:eastAsia="time"/>
        </w:rPr>
      </w:pPr>
    </w:p>
    <w:p w14:paraId="2B623EB8" w14:textId="4E562576" w:rsidR="00C23191" w:rsidRPr="00396F5F" w:rsidRDefault="00C23191" w:rsidP="2B93539F">
      <w:pPr>
        <w:rPr>
          <w:rFonts w:eastAsia="time"/>
        </w:rPr>
      </w:pPr>
      <w:r w:rsidRPr="00396F5F">
        <w:rPr>
          <w:rFonts w:eastAsia="time"/>
        </w:rPr>
        <w:br w:type="page"/>
      </w:r>
    </w:p>
    <w:p w14:paraId="2B937200" w14:textId="668240DD" w:rsidR="00547B0A" w:rsidRPr="00396F5F" w:rsidRDefault="2B93539F" w:rsidP="2B93539F">
      <w:pPr>
        <w:pStyle w:val="Heading1"/>
        <w:rPr>
          <w:rFonts w:eastAsia="time"/>
        </w:rPr>
      </w:pPr>
      <w:r w:rsidRPr="00396F5F">
        <w:rPr>
          <w:rFonts w:eastAsia="time"/>
        </w:rPr>
        <w:t>2026-01-30 Meeting with Jonas</w:t>
      </w:r>
    </w:p>
    <w:p w14:paraId="52893E25" w14:textId="77777777" w:rsidR="00547B0A" w:rsidRPr="00396F5F" w:rsidRDefault="2B93539F" w:rsidP="2B93539F">
      <w:pPr>
        <w:rPr>
          <w:rFonts w:eastAsia="time"/>
        </w:rPr>
      </w:pPr>
      <w:r w:rsidRPr="00396F5F">
        <w:rPr>
          <w:rFonts w:eastAsia="time"/>
          <w:b/>
          <w:bCs/>
        </w:rPr>
        <w:t>Date:</w:t>
      </w:r>
      <w:r w:rsidRPr="00396F5F">
        <w:rPr>
          <w:rFonts w:eastAsia="time"/>
        </w:rPr>
        <w:t xml:space="preserve"> Friday, January 30</w:t>
      </w:r>
    </w:p>
    <w:p w14:paraId="7621EA9A" w14:textId="77777777" w:rsidR="00547B0A" w:rsidRPr="00396F5F" w:rsidRDefault="2B93539F" w:rsidP="2B93539F">
      <w:pPr>
        <w:rPr>
          <w:rFonts w:eastAsia="time"/>
          <w:b/>
          <w:bCs/>
        </w:rPr>
      </w:pPr>
      <w:r w:rsidRPr="00396F5F">
        <w:rPr>
          <w:rFonts w:eastAsia="time"/>
          <w:b/>
          <w:bCs/>
        </w:rPr>
        <w:t xml:space="preserve">Time: </w:t>
      </w:r>
      <w:r w:rsidRPr="00396F5F">
        <w:rPr>
          <w:rFonts w:eastAsia="time"/>
        </w:rPr>
        <w:t>14:00-14:30</w:t>
      </w:r>
    </w:p>
    <w:p w14:paraId="0E321BFF" w14:textId="77777777" w:rsidR="00547B0A" w:rsidRPr="00396F5F" w:rsidRDefault="00547B0A" w:rsidP="2B93539F">
      <w:pPr>
        <w:rPr>
          <w:rFonts w:eastAsia="time"/>
        </w:rPr>
      </w:pPr>
    </w:p>
    <w:p w14:paraId="3368B777" w14:textId="77777777" w:rsidR="00547B0A" w:rsidRPr="00396F5F" w:rsidRDefault="2B93539F" w:rsidP="2B93539F">
      <w:pPr>
        <w:rPr>
          <w:rFonts w:eastAsia="time"/>
          <w:b/>
          <w:bCs/>
        </w:rPr>
      </w:pPr>
      <w:r w:rsidRPr="00396F5F">
        <w:rPr>
          <w:rFonts w:eastAsia="time"/>
          <w:b/>
          <w:bCs/>
        </w:rPr>
        <w:t>Present:</w:t>
      </w:r>
    </w:p>
    <w:p w14:paraId="5353220D" w14:textId="77777777" w:rsidR="00547B0A" w:rsidRPr="00396F5F" w:rsidRDefault="2B93539F" w:rsidP="2B93539F">
      <w:pPr>
        <w:rPr>
          <w:rFonts w:eastAsia="time"/>
        </w:rPr>
      </w:pPr>
      <w:r w:rsidRPr="00396F5F">
        <w:rPr>
          <w:rFonts w:eastAsia="time"/>
        </w:rPr>
        <w:t xml:space="preserve">Jack Hutton, </w:t>
      </w:r>
      <w:hyperlink r:id="rId27">
        <w:r w:rsidRPr="00396F5F">
          <w:rPr>
            <w:rStyle w:val="Hyperlink"/>
            <w:rFonts w:eastAsia="time"/>
          </w:rPr>
          <w:t>hutton@kth.se</w:t>
        </w:r>
      </w:hyperlink>
      <w:r w:rsidRPr="00396F5F">
        <w:rPr>
          <w:rFonts w:eastAsia="time"/>
        </w:rPr>
        <w:t xml:space="preserve"> </w:t>
      </w:r>
    </w:p>
    <w:p w14:paraId="374E340D" w14:textId="77777777" w:rsidR="00547B0A" w:rsidRPr="00396F5F" w:rsidRDefault="2B93539F" w:rsidP="2B93539F">
      <w:pPr>
        <w:rPr>
          <w:rFonts w:eastAsia="time"/>
        </w:rPr>
      </w:pPr>
      <w:r w:rsidRPr="00396F5F">
        <w:rPr>
          <w:rFonts w:eastAsia="time"/>
        </w:rPr>
        <w:t xml:space="preserve">Alexander Jonsson, </w:t>
      </w:r>
      <w:hyperlink r:id="rId28">
        <w:r w:rsidRPr="00396F5F">
          <w:rPr>
            <w:rStyle w:val="Hyperlink"/>
            <w:rFonts w:eastAsia="time"/>
          </w:rPr>
          <w:t>alejon2@kth.se</w:t>
        </w:r>
      </w:hyperlink>
      <w:r w:rsidRPr="00396F5F">
        <w:rPr>
          <w:rFonts w:eastAsia="time"/>
        </w:rPr>
        <w:t xml:space="preserve">  </w:t>
      </w:r>
    </w:p>
    <w:p w14:paraId="4E2F9CB5" w14:textId="77777777" w:rsidR="00547B0A" w:rsidRPr="00396F5F" w:rsidRDefault="2B93539F" w:rsidP="2B93539F">
      <w:pPr>
        <w:rPr>
          <w:rFonts w:eastAsia="time"/>
        </w:rPr>
      </w:pPr>
      <w:r w:rsidRPr="00396F5F">
        <w:rPr>
          <w:rFonts w:eastAsia="time"/>
        </w:rPr>
        <w:t xml:space="preserve">Sahand Khodabandehloo, </w:t>
      </w:r>
      <w:hyperlink r:id="rId29">
        <w:r w:rsidRPr="00396F5F">
          <w:rPr>
            <w:rStyle w:val="Hyperlink"/>
            <w:rFonts w:eastAsia="time"/>
          </w:rPr>
          <w:t>sahandkh@kth.se</w:t>
        </w:r>
      </w:hyperlink>
      <w:r w:rsidRPr="00396F5F">
        <w:rPr>
          <w:rFonts w:eastAsia="time"/>
        </w:rPr>
        <w:t xml:space="preserve"> </w:t>
      </w:r>
    </w:p>
    <w:p w14:paraId="139B9842" w14:textId="77777777" w:rsidR="00547B0A" w:rsidRPr="00396F5F" w:rsidRDefault="2B93539F" w:rsidP="2B93539F">
      <w:pPr>
        <w:rPr>
          <w:rFonts w:eastAsia="time"/>
        </w:rPr>
      </w:pPr>
      <w:r w:rsidRPr="00396F5F">
        <w:rPr>
          <w:rFonts w:eastAsia="time"/>
        </w:rPr>
        <w:t xml:space="preserve">Jonas Willén, </w:t>
      </w:r>
      <w:hyperlink r:id="rId30">
        <w:r w:rsidRPr="00396F5F">
          <w:rPr>
            <w:rStyle w:val="Hyperlink"/>
            <w:rFonts w:eastAsia="time"/>
          </w:rPr>
          <w:t>jwi@kth.se</w:t>
        </w:r>
      </w:hyperlink>
    </w:p>
    <w:p w14:paraId="204B1D1F" w14:textId="43A34B2E" w:rsidR="00547B0A" w:rsidRPr="00396F5F" w:rsidRDefault="00547B0A" w:rsidP="2B93539F">
      <w:pPr>
        <w:rPr>
          <w:rFonts w:eastAsia="time"/>
        </w:rPr>
      </w:pPr>
    </w:p>
    <w:p w14:paraId="6658D9BA" w14:textId="1362AEA0" w:rsidR="0060583A" w:rsidRPr="00396F5F" w:rsidRDefault="2B93539F" w:rsidP="2B93539F">
      <w:pPr>
        <w:pStyle w:val="Heading3"/>
        <w:rPr>
          <w:rFonts w:eastAsia="time"/>
        </w:rPr>
      </w:pPr>
      <w:r w:rsidRPr="00396F5F">
        <w:rPr>
          <w:rFonts w:eastAsia="time"/>
        </w:rPr>
        <w:t>1 Agenda</w:t>
      </w:r>
    </w:p>
    <w:p w14:paraId="2F0A4748" w14:textId="494EFBF2" w:rsidR="0060583A" w:rsidRPr="00396F5F" w:rsidRDefault="2B93539F" w:rsidP="002242F9">
      <w:pPr>
        <w:pStyle w:val="ListParagraph"/>
        <w:numPr>
          <w:ilvl w:val="0"/>
          <w:numId w:val="11"/>
        </w:numPr>
        <w:spacing w:line="276" w:lineRule="auto"/>
        <w:rPr>
          <w:rFonts w:eastAsia="time"/>
        </w:rPr>
      </w:pPr>
      <w:r w:rsidRPr="00396F5F">
        <w:rPr>
          <w:rFonts w:eastAsia="time"/>
        </w:rPr>
        <w:t>Initial meeting with Group:</w:t>
      </w:r>
    </w:p>
    <w:p w14:paraId="0D21B712" w14:textId="184622C1" w:rsidR="0060583A" w:rsidRPr="00396F5F" w:rsidRDefault="2B93539F" w:rsidP="002242F9">
      <w:pPr>
        <w:pStyle w:val="ListParagraph"/>
        <w:numPr>
          <w:ilvl w:val="1"/>
          <w:numId w:val="11"/>
        </w:numPr>
        <w:spacing w:line="276" w:lineRule="auto"/>
        <w:rPr>
          <w:rFonts w:eastAsia="time"/>
        </w:rPr>
      </w:pPr>
      <w:r w:rsidRPr="00396F5F">
        <w:rPr>
          <w:rFonts w:eastAsia="time"/>
        </w:rPr>
        <w:t>Discuss progress this week</w:t>
      </w:r>
    </w:p>
    <w:p w14:paraId="177D0AD1" w14:textId="632C8DCA" w:rsidR="0060583A" w:rsidRPr="00396F5F" w:rsidRDefault="2B93539F" w:rsidP="002242F9">
      <w:pPr>
        <w:pStyle w:val="ListParagraph"/>
        <w:numPr>
          <w:ilvl w:val="2"/>
          <w:numId w:val="11"/>
        </w:numPr>
        <w:spacing w:line="276" w:lineRule="auto"/>
        <w:rPr>
          <w:rFonts w:eastAsia="time"/>
        </w:rPr>
      </w:pPr>
      <w:r w:rsidRPr="00396F5F">
        <w:rPr>
          <w:rFonts w:eastAsia="time"/>
        </w:rPr>
        <w:t>Sahand updates on new UI</w:t>
      </w:r>
    </w:p>
    <w:p w14:paraId="3A517F07" w14:textId="59F1FC88" w:rsidR="0060583A" w:rsidRPr="00396F5F" w:rsidRDefault="2B93539F" w:rsidP="002242F9">
      <w:pPr>
        <w:pStyle w:val="ListParagraph"/>
        <w:numPr>
          <w:ilvl w:val="2"/>
          <w:numId w:val="11"/>
        </w:numPr>
        <w:spacing w:line="276" w:lineRule="auto"/>
        <w:rPr>
          <w:rFonts w:eastAsia="time"/>
        </w:rPr>
      </w:pPr>
      <w:r w:rsidRPr="00396F5F">
        <w:rPr>
          <w:rFonts w:eastAsia="time"/>
        </w:rPr>
        <w:t>Alex updates on angles and video</w:t>
      </w:r>
    </w:p>
    <w:p w14:paraId="00AAF765" w14:textId="0F5364E5" w:rsidR="0060583A" w:rsidRPr="00396F5F" w:rsidRDefault="2B93539F" w:rsidP="002242F9">
      <w:pPr>
        <w:pStyle w:val="ListParagraph"/>
        <w:numPr>
          <w:ilvl w:val="2"/>
          <w:numId w:val="11"/>
        </w:numPr>
        <w:spacing w:line="276" w:lineRule="auto"/>
        <w:rPr>
          <w:rFonts w:eastAsia="time"/>
        </w:rPr>
      </w:pPr>
      <w:r w:rsidRPr="00396F5F">
        <w:rPr>
          <w:rFonts w:eastAsia="time"/>
        </w:rPr>
        <w:t>Jack updates on multiple IMU issues</w:t>
      </w:r>
    </w:p>
    <w:p w14:paraId="678C8C96" w14:textId="3BB4DA34" w:rsidR="0060583A" w:rsidRPr="00396F5F" w:rsidRDefault="2B93539F" w:rsidP="002242F9">
      <w:pPr>
        <w:pStyle w:val="ListParagraph"/>
        <w:numPr>
          <w:ilvl w:val="1"/>
          <w:numId w:val="11"/>
        </w:numPr>
        <w:spacing w:line="276" w:lineRule="auto"/>
        <w:rPr>
          <w:rFonts w:eastAsia="time"/>
        </w:rPr>
      </w:pPr>
      <w:r w:rsidRPr="00396F5F">
        <w:rPr>
          <w:rFonts w:eastAsia="time"/>
        </w:rPr>
        <w:t>Discuss version control</w:t>
      </w:r>
    </w:p>
    <w:p w14:paraId="697317D7" w14:textId="03E34DC3" w:rsidR="0060583A" w:rsidRPr="00396F5F" w:rsidRDefault="2B93539F" w:rsidP="002242F9">
      <w:pPr>
        <w:pStyle w:val="ListParagraph"/>
        <w:numPr>
          <w:ilvl w:val="0"/>
          <w:numId w:val="11"/>
        </w:numPr>
        <w:spacing w:line="276" w:lineRule="auto"/>
        <w:rPr>
          <w:rFonts w:eastAsia="time"/>
        </w:rPr>
      </w:pPr>
      <w:r w:rsidRPr="00396F5F">
        <w:rPr>
          <w:rFonts w:eastAsia="time"/>
        </w:rPr>
        <w:t>Follow up meeting with the Jonas</w:t>
      </w:r>
    </w:p>
    <w:p w14:paraId="5F864BDC" w14:textId="1835BCCA" w:rsidR="0060583A" w:rsidRPr="00396F5F" w:rsidRDefault="2B93539F" w:rsidP="002242F9">
      <w:pPr>
        <w:pStyle w:val="ListParagraph"/>
        <w:numPr>
          <w:ilvl w:val="1"/>
          <w:numId w:val="11"/>
        </w:numPr>
        <w:spacing w:line="276" w:lineRule="auto"/>
        <w:rPr>
          <w:rFonts w:eastAsia="time"/>
        </w:rPr>
      </w:pPr>
      <w:r w:rsidRPr="00396F5F">
        <w:rPr>
          <w:rFonts w:eastAsia="time"/>
        </w:rPr>
        <w:t>Discuss progress and new features</w:t>
      </w:r>
    </w:p>
    <w:p w14:paraId="72F86BA3" w14:textId="18A07F18" w:rsidR="0060583A" w:rsidRPr="00396F5F" w:rsidRDefault="2B93539F" w:rsidP="002242F9">
      <w:pPr>
        <w:pStyle w:val="ListParagraph"/>
        <w:numPr>
          <w:ilvl w:val="1"/>
          <w:numId w:val="11"/>
        </w:numPr>
        <w:spacing w:line="276" w:lineRule="auto"/>
        <w:rPr>
          <w:rFonts w:eastAsia="time"/>
        </w:rPr>
      </w:pPr>
      <w:r w:rsidRPr="00396F5F">
        <w:rPr>
          <w:rFonts w:eastAsia="time"/>
        </w:rPr>
        <w:t>Seek clarification on the point of multiple IMU streams:</w:t>
      </w:r>
    </w:p>
    <w:p w14:paraId="78FBB516" w14:textId="23A381F1" w:rsidR="0060583A" w:rsidRPr="00396F5F" w:rsidRDefault="2B93539F" w:rsidP="002242F9">
      <w:pPr>
        <w:pStyle w:val="ListParagraph"/>
        <w:numPr>
          <w:ilvl w:val="2"/>
          <w:numId w:val="11"/>
        </w:numPr>
        <w:spacing w:line="276" w:lineRule="auto"/>
        <w:rPr>
          <w:rFonts w:eastAsia="time"/>
        </w:rPr>
      </w:pPr>
      <w:r w:rsidRPr="00396F5F">
        <w:rPr>
          <w:rFonts w:eastAsia="time"/>
        </w:rPr>
        <w:t>Standard CSV format vs selectable sensor type</w:t>
      </w:r>
    </w:p>
    <w:p w14:paraId="75DFAB7F" w14:textId="783DA87B" w:rsidR="0060583A" w:rsidRPr="00396F5F" w:rsidRDefault="2B93539F" w:rsidP="002242F9">
      <w:pPr>
        <w:pStyle w:val="ListParagraph"/>
        <w:numPr>
          <w:ilvl w:val="2"/>
          <w:numId w:val="11"/>
        </w:numPr>
        <w:spacing w:line="276" w:lineRule="auto"/>
        <w:rPr>
          <w:rFonts w:eastAsia="time"/>
        </w:rPr>
      </w:pPr>
      <w:r w:rsidRPr="00396F5F">
        <w:rPr>
          <w:rFonts w:eastAsia="time"/>
        </w:rPr>
        <w:t>Can we borrow an additional sensor (currently have two) to test angles</w:t>
      </w:r>
    </w:p>
    <w:p w14:paraId="7A7F54C5" w14:textId="01C65BD5" w:rsidR="0060583A" w:rsidRPr="00396F5F" w:rsidRDefault="2B93539F" w:rsidP="002242F9">
      <w:pPr>
        <w:pStyle w:val="ListParagraph"/>
        <w:numPr>
          <w:ilvl w:val="2"/>
          <w:numId w:val="11"/>
        </w:numPr>
        <w:spacing w:line="276" w:lineRule="auto"/>
        <w:rPr>
          <w:rFonts w:eastAsia="time"/>
        </w:rPr>
      </w:pPr>
      <w:r w:rsidRPr="00396F5F">
        <w:rPr>
          <w:rFonts w:eastAsia="time"/>
        </w:rPr>
        <w:t>Plotting, which way? Separate by IMU or by type of graph,</w:t>
      </w:r>
    </w:p>
    <w:p w14:paraId="63F28EA9" w14:textId="7E6AFF25" w:rsidR="0060583A" w:rsidRPr="00396F5F" w:rsidRDefault="0060583A" w:rsidP="2B93539F">
      <w:pPr>
        <w:rPr>
          <w:rFonts w:eastAsia="time"/>
        </w:rPr>
      </w:pPr>
    </w:p>
    <w:p w14:paraId="25BDAEDC" w14:textId="55BAFB6D" w:rsidR="0060583A" w:rsidRPr="00396F5F" w:rsidRDefault="2B93539F" w:rsidP="2B93539F">
      <w:pPr>
        <w:pStyle w:val="Heading3"/>
        <w:rPr>
          <w:rFonts w:eastAsia="time"/>
        </w:rPr>
      </w:pPr>
      <w:r w:rsidRPr="00396F5F">
        <w:rPr>
          <w:rFonts w:eastAsia="time"/>
        </w:rPr>
        <w:t>2 Notes</w:t>
      </w:r>
    </w:p>
    <w:p w14:paraId="6A7678DB" w14:textId="15CA148A" w:rsidR="0060583A" w:rsidRPr="00396F5F" w:rsidRDefault="0060583A" w:rsidP="2B93539F">
      <w:pPr>
        <w:rPr>
          <w:rFonts w:eastAsia="time"/>
        </w:rPr>
      </w:pPr>
    </w:p>
    <w:p w14:paraId="1D9DFE44" w14:textId="0C7E641B" w:rsidR="2B93539F" w:rsidRPr="00396F5F" w:rsidRDefault="2B93539F" w:rsidP="002242F9">
      <w:pPr>
        <w:pStyle w:val="ListParagraph"/>
        <w:numPr>
          <w:ilvl w:val="0"/>
          <w:numId w:val="23"/>
        </w:numPr>
        <w:rPr>
          <w:rFonts w:eastAsia="time"/>
        </w:rPr>
      </w:pPr>
      <w:r w:rsidRPr="00396F5F">
        <w:rPr>
          <w:rFonts w:eastAsia="time"/>
        </w:rPr>
        <w:t>Version control plan is pushing your updates regularly to GitHub – every hour or so. Always pull the latest version at the same time.</w:t>
      </w:r>
    </w:p>
    <w:p w14:paraId="34758F03" w14:textId="4AD6BF44" w:rsidR="2B93539F" w:rsidRPr="00396F5F" w:rsidRDefault="2B93539F" w:rsidP="002242F9">
      <w:pPr>
        <w:pStyle w:val="ListParagraph"/>
        <w:numPr>
          <w:ilvl w:val="0"/>
          <w:numId w:val="23"/>
        </w:numPr>
        <w:spacing w:line="276" w:lineRule="auto"/>
        <w:rPr>
          <w:rFonts w:eastAsia="time"/>
        </w:rPr>
      </w:pPr>
      <w:r w:rsidRPr="00396F5F">
        <w:rPr>
          <w:rFonts w:eastAsia="time"/>
        </w:rPr>
        <w:t>We discussed layout, see following screenshot on next page:</w:t>
      </w:r>
    </w:p>
    <w:p w14:paraId="58707EAD" w14:textId="558AB273" w:rsidR="2B93539F" w:rsidRPr="00396F5F" w:rsidRDefault="2B93539F" w:rsidP="2B93539F">
      <w:pPr>
        <w:spacing w:line="276" w:lineRule="auto"/>
        <w:rPr>
          <w:rFonts w:eastAsia="time"/>
        </w:rPr>
      </w:pPr>
    </w:p>
    <w:p w14:paraId="217A734F" w14:textId="384925D7" w:rsidR="2B93539F" w:rsidRPr="00396F5F" w:rsidRDefault="2B93539F" w:rsidP="2B93539F">
      <w:pPr>
        <w:rPr>
          <w:rFonts w:eastAsia="time"/>
        </w:rPr>
      </w:pPr>
      <w:r w:rsidRPr="00396F5F">
        <w:rPr>
          <w:rFonts w:eastAsia="time"/>
          <w:u w:val="single"/>
        </w:rPr>
        <w:t>Meeting with Jonas</w:t>
      </w:r>
      <w:r w:rsidRPr="00396F5F">
        <w:rPr>
          <w:rFonts w:eastAsia="time"/>
        </w:rPr>
        <w:t xml:space="preserve">: </w:t>
      </w:r>
    </w:p>
    <w:p w14:paraId="7FE2621C" w14:textId="77777777" w:rsidR="000F3B2B" w:rsidRPr="00396F5F" w:rsidRDefault="2B93539F" w:rsidP="002242F9">
      <w:pPr>
        <w:pStyle w:val="ListParagraph"/>
        <w:numPr>
          <w:ilvl w:val="0"/>
          <w:numId w:val="23"/>
        </w:numPr>
        <w:rPr>
          <w:rFonts w:eastAsia="time"/>
        </w:rPr>
      </w:pPr>
      <w:r w:rsidRPr="00396F5F">
        <w:rPr>
          <w:rFonts w:eastAsia="time"/>
        </w:rPr>
        <w:t>UI interface – simple and clean, separate acc, gyro, magn</w:t>
      </w:r>
    </w:p>
    <w:p w14:paraId="692A3879" w14:textId="0A3CF065" w:rsidR="0060583A" w:rsidRPr="00396F5F" w:rsidRDefault="2B93539F" w:rsidP="002242F9">
      <w:pPr>
        <w:pStyle w:val="ListParagraph"/>
        <w:numPr>
          <w:ilvl w:val="0"/>
          <w:numId w:val="23"/>
        </w:numPr>
        <w:rPr>
          <w:rFonts w:eastAsia="time"/>
        </w:rPr>
      </w:pPr>
      <w:r w:rsidRPr="00396F5F">
        <w:rPr>
          <w:rFonts w:eastAsia="time"/>
        </w:rPr>
        <w:t>Get skeleton on/off. Turn IMU on/off</w:t>
      </w:r>
    </w:p>
    <w:p w14:paraId="25F95AF8" w14:textId="313DBAF5" w:rsidR="000F3B2B" w:rsidRPr="00396F5F" w:rsidRDefault="2B93539F" w:rsidP="002242F9">
      <w:pPr>
        <w:pStyle w:val="ListParagraph"/>
        <w:numPr>
          <w:ilvl w:val="0"/>
          <w:numId w:val="23"/>
        </w:numPr>
        <w:rPr>
          <w:rFonts w:eastAsia="time"/>
        </w:rPr>
      </w:pPr>
      <w:r w:rsidRPr="00396F5F">
        <w:rPr>
          <w:rFonts w:eastAsia="time"/>
        </w:rPr>
        <w:t>Angle (3 points)</w:t>
      </w:r>
    </w:p>
    <w:p w14:paraId="13526F35" w14:textId="1FC5A0BF" w:rsidR="00232949" w:rsidRPr="00396F5F" w:rsidRDefault="2B93539F" w:rsidP="002242F9">
      <w:pPr>
        <w:pStyle w:val="ListParagraph"/>
        <w:numPr>
          <w:ilvl w:val="0"/>
          <w:numId w:val="23"/>
        </w:numPr>
        <w:rPr>
          <w:rFonts w:eastAsia="time"/>
        </w:rPr>
      </w:pPr>
      <w:r w:rsidRPr="00396F5F">
        <w:rPr>
          <w:rFonts w:eastAsia="time"/>
        </w:rPr>
        <w:t>Time sync 2 videos to compare performances. There are no free tools like this.</w:t>
      </w:r>
    </w:p>
    <w:p w14:paraId="723240E5" w14:textId="23F386EC" w:rsidR="00547B0A" w:rsidRPr="00396F5F" w:rsidRDefault="2B93539F" w:rsidP="002242F9">
      <w:pPr>
        <w:pStyle w:val="ListParagraph"/>
        <w:numPr>
          <w:ilvl w:val="0"/>
          <w:numId w:val="23"/>
        </w:numPr>
        <w:rPr>
          <w:rFonts w:eastAsia="time"/>
        </w:rPr>
      </w:pPr>
      <w:r w:rsidRPr="00396F5F">
        <w:rPr>
          <w:rFonts w:eastAsia="time"/>
        </w:rPr>
        <w:t>Can you pin a graph to have it as a specific one show overlaid the video</w:t>
      </w:r>
    </w:p>
    <w:p w14:paraId="3B7306B1" w14:textId="7DC12702" w:rsidR="00547B0A" w:rsidRPr="00396F5F" w:rsidRDefault="2B93539F" w:rsidP="002242F9">
      <w:pPr>
        <w:pStyle w:val="ListParagraph"/>
        <w:numPr>
          <w:ilvl w:val="0"/>
          <w:numId w:val="23"/>
        </w:numPr>
        <w:rPr>
          <w:rFonts w:eastAsia="time"/>
        </w:rPr>
      </w:pPr>
      <w:r w:rsidRPr="00396F5F">
        <w:rPr>
          <w:rFonts w:eastAsia="time"/>
        </w:rPr>
        <w:t>Show only Video initially, can you hide the graphs but keep them accessible for those who would want them</w:t>
      </w:r>
    </w:p>
    <w:p w14:paraId="1CD670FF" w14:textId="2D9BC68C" w:rsidR="00547B0A" w:rsidRPr="00396F5F" w:rsidRDefault="2B93539F" w:rsidP="002242F9">
      <w:pPr>
        <w:pStyle w:val="ListParagraph"/>
        <w:numPr>
          <w:ilvl w:val="0"/>
          <w:numId w:val="23"/>
        </w:numPr>
        <w:rPr>
          <w:rFonts w:eastAsia="time"/>
        </w:rPr>
      </w:pPr>
      <w:r w:rsidRPr="00396F5F">
        <w:rPr>
          <w:rFonts w:eastAsia="time"/>
        </w:rPr>
        <w:t>Have values calculated immediately upon uploading IMU CSV files, already can see forces/accelerations</w:t>
      </w:r>
    </w:p>
    <w:p w14:paraId="1784A24C" w14:textId="411D9384" w:rsidR="00547B0A" w:rsidRPr="00396F5F" w:rsidRDefault="2B93539F" w:rsidP="002242F9">
      <w:pPr>
        <w:pStyle w:val="ListParagraph"/>
        <w:numPr>
          <w:ilvl w:val="0"/>
          <w:numId w:val="23"/>
        </w:numPr>
        <w:rPr>
          <w:rFonts w:eastAsia="time"/>
        </w:rPr>
      </w:pPr>
      <w:r w:rsidRPr="00396F5F">
        <w:rPr>
          <w:rFonts w:eastAsia="time"/>
        </w:rPr>
        <w:t>Can you overlay movement from then IMU on the video, ie: Someone pushing a shotput can you see the curve of the throw</w:t>
      </w:r>
    </w:p>
    <w:p w14:paraId="275359A9" w14:textId="76994D3C" w:rsidR="00547B0A" w:rsidRPr="00396F5F" w:rsidRDefault="1857F6F4" w:rsidP="002242F9">
      <w:pPr>
        <w:pStyle w:val="ListParagraph"/>
        <w:numPr>
          <w:ilvl w:val="0"/>
          <w:numId w:val="23"/>
        </w:numPr>
        <w:rPr>
          <w:rFonts w:eastAsia="time"/>
        </w:rPr>
      </w:pPr>
      <w:r w:rsidRPr="1857F6F4">
        <w:rPr>
          <w:rFonts w:eastAsia="time"/>
        </w:rPr>
        <w:t>Drawing on the video (may</w:t>
      </w:r>
      <w:r w:rsidR="2B93539F">
        <w:tab/>
      </w:r>
      <w:r w:rsidRPr="1857F6F4">
        <w:rPr>
          <w:rFonts w:eastAsia="time"/>
        </w:rPr>
        <w:t>be can draw on a specific frame at set timestamps).</w:t>
      </w:r>
    </w:p>
    <w:p w14:paraId="50B17A00" w14:textId="7C93B0A0" w:rsidR="00547B0A" w:rsidRPr="00396F5F" w:rsidRDefault="00547B0A" w:rsidP="2B93539F">
      <w:pPr>
        <w:rPr>
          <w:rFonts w:eastAsia="time"/>
        </w:rPr>
      </w:pPr>
    </w:p>
    <w:p w14:paraId="11E83631" w14:textId="6B8A1BED" w:rsidR="00547B0A" w:rsidRPr="00396F5F" w:rsidRDefault="2B93539F" w:rsidP="2B93539F">
      <w:pPr>
        <w:pStyle w:val="Heading3"/>
        <w:rPr>
          <w:rFonts w:eastAsia="time"/>
        </w:rPr>
      </w:pPr>
      <w:r w:rsidRPr="00396F5F">
        <w:rPr>
          <w:rFonts w:eastAsia="time"/>
        </w:rPr>
        <w:t>3 Action items (before next meeting — Fri 30/1)</w:t>
      </w:r>
    </w:p>
    <w:p w14:paraId="10CDBA01" w14:textId="03682E5E" w:rsidR="00547B0A" w:rsidRPr="00396F5F" w:rsidRDefault="2B93539F" w:rsidP="002242F9">
      <w:pPr>
        <w:pStyle w:val="ListParagraph"/>
        <w:numPr>
          <w:ilvl w:val="0"/>
          <w:numId w:val="22"/>
        </w:numPr>
        <w:rPr>
          <w:rFonts w:eastAsia="time"/>
        </w:rPr>
      </w:pPr>
      <w:r w:rsidRPr="00396F5F">
        <w:rPr>
          <w:rFonts w:eastAsia="time"/>
        </w:rPr>
        <w:t>Sahand: Continue UI work, focus on Video access with IMU secondary</w:t>
      </w:r>
    </w:p>
    <w:p w14:paraId="06848B80" w14:textId="12646126" w:rsidR="00547B0A" w:rsidRPr="00396F5F" w:rsidRDefault="2B93539F" w:rsidP="002242F9">
      <w:pPr>
        <w:pStyle w:val="ListParagraph"/>
        <w:numPr>
          <w:ilvl w:val="0"/>
          <w:numId w:val="22"/>
        </w:numPr>
        <w:rPr>
          <w:rFonts w:eastAsia="time"/>
        </w:rPr>
      </w:pPr>
      <w:r w:rsidRPr="00396F5F">
        <w:rPr>
          <w:rFonts w:eastAsia="time"/>
        </w:rPr>
        <w:t>Jack: Investigate forces, angles and movement values that can be extracted from the IMU data. Finalise CSV format and WebApp plotting code.</w:t>
      </w:r>
    </w:p>
    <w:p w14:paraId="4B884F8B" w14:textId="351D0C7A" w:rsidR="00547B0A" w:rsidRPr="00396F5F" w:rsidRDefault="2B93539F" w:rsidP="002242F9">
      <w:pPr>
        <w:pStyle w:val="ListParagraph"/>
        <w:numPr>
          <w:ilvl w:val="0"/>
          <w:numId w:val="22"/>
        </w:numPr>
        <w:rPr>
          <w:rFonts w:eastAsia="time"/>
        </w:rPr>
      </w:pPr>
      <w:r w:rsidRPr="00396F5F">
        <w:rPr>
          <w:rFonts w:eastAsia="time"/>
        </w:rPr>
        <w:t>Alex: Investiage forces, angles and movement values that can be extracted from the IMU data. Push video angle code with minor modifications (readability).</w:t>
      </w:r>
    </w:p>
    <w:p w14:paraId="77C87502" w14:textId="77777777" w:rsidR="2B93539F" w:rsidRPr="00396F5F" w:rsidRDefault="2B93539F" w:rsidP="2B93539F">
      <w:pPr>
        <w:rPr>
          <w:rFonts w:eastAsia="time"/>
        </w:rPr>
      </w:pPr>
    </w:p>
    <w:p w14:paraId="4EBA9935" w14:textId="43BA9905" w:rsidR="2B93539F" w:rsidRPr="00396F5F" w:rsidRDefault="2B93539F" w:rsidP="2B93539F">
      <w:pPr>
        <w:pStyle w:val="Heading3"/>
        <w:rPr>
          <w:rFonts w:eastAsia="time"/>
          <w:sz w:val="24"/>
          <w:szCs w:val="24"/>
        </w:rPr>
      </w:pPr>
      <w:r w:rsidRPr="00396F5F">
        <w:rPr>
          <w:rFonts w:eastAsia="time"/>
        </w:rPr>
        <w:t xml:space="preserve">4 Next meeting: </w:t>
      </w:r>
      <w:r w:rsidRPr="00396F5F">
        <w:rPr>
          <w:rFonts w:eastAsia="time"/>
          <w:b w:val="0"/>
          <w:bCs w:val="0"/>
          <w:sz w:val="24"/>
          <w:szCs w:val="24"/>
        </w:rPr>
        <w:t>Next meeting is booked for 2pm Zoom Friday 6/2, Send the link 30 mins</w:t>
      </w:r>
    </w:p>
    <w:p w14:paraId="4B073A4C" w14:textId="6A97029E" w:rsidR="2B93539F" w:rsidRPr="00396F5F" w:rsidRDefault="2B93539F" w:rsidP="2B93539F">
      <w:pPr>
        <w:jc w:val="center"/>
        <w:rPr>
          <w:rFonts w:eastAsia="time"/>
        </w:rPr>
      </w:pPr>
      <w:r w:rsidRPr="00396F5F">
        <w:rPr>
          <w:noProof/>
        </w:rPr>
        <w:drawing>
          <wp:inline distT="0" distB="0" distL="0" distR="0" wp14:anchorId="5919795C" wp14:editId="6AEEA93B">
            <wp:extent cx="4381500" cy="5724525"/>
            <wp:effectExtent l="0" t="0" r="0" b="0"/>
            <wp:docPr id="1999123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3772" name="Picture 1999123772"/>
                    <pic:cNvPicPr/>
                  </pic:nvPicPr>
                  <pic:blipFill>
                    <a:blip r:embed="rId31">
                      <a:extLst>
                        <a:ext uri="{28A0092B-C50C-407E-A947-70E740481C1C}">
                          <a14:useLocalDpi xmlns:a14="http://schemas.microsoft.com/office/drawing/2010/main"/>
                        </a:ext>
                      </a:extLst>
                    </a:blip>
                    <a:stretch>
                      <a:fillRect/>
                    </a:stretch>
                  </pic:blipFill>
                  <pic:spPr>
                    <a:xfrm>
                      <a:off x="0" y="0"/>
                      <a:ext cx="4381500" cy="5724525"/>
                    </a:xfrm>
                    <a:prstGeom prst="rect">
                      <a:avLst/>
                    </a:prstGeom>
                  </pic:spPr>
                </pic:pic>
              </a:graphicData>
            </a:graphic>
          </wp:inline>
        </w:drawing>
      </w:r>
    </w:p>
    <w:p w14:paraId="080D2385" w14:textId="7B186B72" w:rsidR="00547B0A" w:rsidRPr="00396F5F" w:rsidRDefault="00547B0A" w:rsidP="2B93539F">
      <w:pPr>
        <w:rPr>
          <w:rFonts w:eastAsia="time"/>
        </w:rPr>
      </w:pPr>
      <w:r w:rsidRPr="00396F5F">
        <w:rPr>
          <w:rFonts w:eastAsia="time"/>
        </w:rPr>
        <w:br w:type="page"/>
      </w:r>
    </w:p>
    <w:p w14:paraId="364DF6D1" w14:textId="34DC9959" w:rsidR="00547B0A" w:rsidRPr="00396F5F" w:rsidRDefault="02B9516D" w:rsidP="2B93539F">
      <w:pPr>
        <w:pStyle w:val="Heading1"/>
        <w:rPr>
          <w:rFonts w:eastAsia="time"/>
        </w:rPr>
      </w:pPr>
      <w:r w:rsidRPr="00396F5F">
        <w:rPr>
          <w:rFonts w:eastAsia="time"/>
        </w:rPr>
        <w:t>2026-02-06 Meeting with Jonas</w:t>
      </w:r>
    </w:p>
    <w:p w14:paraId="680286EA" w14:textId="64499DCA" w:rsidR="00547B0A" w:rsidRPr="00396F5F" w:rsidRDefault="2B93539F" w:rsidP="2B93539F">
      <w:pPr>
        <w:rPr>
          <w:rFonts w:eastAsia="time"/>
        </w:rPr>
      </w:pPr>
      <w:r w:rsidRPr="00396F5F">
        <w:rPr>
          <w:rFonts w:eastAsia="time"/>
          <w:b/>
          <w:bCs/>
        </w:rPr>
        <w:t>Date:</w:t>
      </w:r>
      <w:r w:rsidRPr="00396F5F">
        <w:rPr>
          <w:rFonts w:eastAsia="time"/>
        </w:rPr>
        <w:t xml:space="preserve"> Friday, </w:t>
      </w:r>
      <w:r w:rsidR="005A5FAA" w:rsidRPr="00396F5F">
        <w:rPr>
          <w:rFonts w:eastAsia="time"/>
        </w:rPr>
        <w:t>February 06</w:t>
      </w:r>
    </w:p>
    <w:p w14:paraId="43FEBACA" w14:textId="7018C782" w:rsidR="00547B0A" w:rsidRPr="00396F5F" w:rsidRDefault="2B93539F" w:rsidP="2B93539F">
      <w:pPr>
        <w:rPr>
          <w:rFonts w:eastAsia="time"/>
          <w:b/>
          <w:bCs/>
        </w:rPr>
      </w:pPr>
      <w:r w:rsidRPr="00396F5F">
        <w:rPr>
          <w:rFonts w:eastAsia="time"/>
          <w:b/>
          <w:bCs/>
        </w:rPr>
        <w:t xml:space="preserve">Time: </w:t>
      </w:r>
      <w:r w:rsidRPr="00396F5F">
        <w:rPr>
          <w:rFonts w:eastAsia="time"/>
        </w:rPr>
        <w:t>14:00-14:30</w:t>
      </w:r>
    </w:p>
    <w:p w14:paraId="1E50B3EC" w14:textId="77777777" w:rsidR="00547B0A" w:rsidRPr="00396F5F" w:rsidRDefault="00547B0A" w:rsidP="2B93539F">
      <w:pPr>
        <w:rPr>
          <w:rFonts w:eastAsia="time"/>
        </w:rPr>
      </w:pPr>
    </w:p>
    <w:p w14:paraId="191324BA" w14:textId="77777777" w:rsidR="00547B0A" w:rsidRPr="00396F5F" w:rsidRDefault="2B93539F" w:rsidP="2B93539F">
      <w:pPr>
        <w:rPr>
          <w:rFonts w:eastAsia="time"/>
          <w:b/>
          <w:bCs/>
        </w:rPr>
      </w:pPr>
      <w:r w:rsidRPr="00396F5F">
        <w:rPr>
          <w:rFonts w:eastAsia="time"/>
          <w:b/>
          <w:bCs/>
        </w:rPr>
        <w:t>Present:</w:t>
      </w:r>
    </w:p>
    <w:p w14:paraId="0E74ABB2" w14:textId="77777777" w:rsidR="00547B0A" w:rsidRPr="00396F5F" w:rsidRDefault="2B93539F" w:rsidP="2B93539F">
      <w:pPr>
        <w:rPr>
          <w:rFonts w:eastAsia="time"/>
        </w:rPr>
      </w:pPr>
      <w:r w:rsidRPr="00396F5F">
        <w:rPr>
          <w:rFonts w:eastAsia="time"/>
        </w:rPr>
        <w:t xml:space="preserve">Jack Hutton, </w:t>
      </w:r>
      <w:hyperlink r:id="rId32">
        <w:r w:rsidRPr="00396F5F">
          <w:rPr>
            <w:rStyle w:val="Hyperlink"/>
            <w:rFonts w:eastAsia="time"/>
          </w:rPr>
          <w:t>hutton@kth.se</w:t>
        </w:r>
      </w:hyperlink>
      <w:r w:rsidRPr="00396F5F">
        <w:rPr>
          <w:rFonts w:eastAsia="time"/>
        </w:rPr>
        <w:t xml:space="preserve"> </w:t>
      </w:r>
    </w:p>
    <w:p w14:paraId="2CEB8104" w14:textId="77777777" w:rsidR="00547B0A" w:rsidRPr="00396F5F" w:rsidRDefault="2B93539F" w:rsidP="2B93539F">
      <w:pPr>
        <w:rPr>
          <w:rFonts w:eastAsia="time"/>
        </w:rPr>
      </w:pPr>
      <w:r w:rsidRPr="00396F5F">
        <w:rPr>
          <w:rFonts w:eastAsia="time"/>
        </w:rPr>
        <w:t xml:space="preserve">Alexander Jonsson, </w:t>
      </w:r>
      <w:hyperlink r:id="rId33">
        <w:r w:rsidRPr="00396F5F">
          <w:rPr>
            <w:rStyle w:val="Hyperlink"/>
            <w:rFonts w:eastAsia="time"/>
          </w:rPr>
          <w:t>alejon2@kth.se</w:t>
        </w:r>
      </w:hyperlink>
      <w:r w:rsidRPr="00396F5F">
        <w:rPr>
          <w:rFonts w:eastAsia="time"/>
        </w:rPr>
        <w:t xml:space="preserve">  </w:t>
      </w:r>
    </w:p>
    <w:p w14:paraId="61C13684" w14:textId="77777777" w:rsidR="00547B0A" w:rsidRPr="00396F5F" w:rsidRDefault="2B93539F" w:rsidP="2B93539F">
      <w:pPr>
        <w:rPr>
          <w:rFonts w:eastAsia="time"/>
        </w:rPr>
      </w:pPr>
      <w:r w:rsidRPr="00396F5F">
        <w:rPr>
          <w:rFonts w:eastAsia="time"/>
        </w:rPr>
        <w:t xml:space="preserve">Sahand Khodabandehloo, </w:t>
      </w:r>
      <w:hyperlink r:id="rId34">
        <w:r w:rsidRPr="00396F5F">
          <w:rPr>
            <w:rStyle w:val="Hyperlink"/>
            <w:rFonts w:eastAsia="time"/>
          </w:rPr>
          <w:t>sahandkh@kth.se</w:t>
        </w:r>
      </w:hyperlink>
      <w:r w:rsidRPr="00396F5F">
        <w:rPr>
          <w:rFonts w:eastAsia="time"/>
        </w:rPr>
        <w:t xml:space="preserve"> </w:t>
      </w:r>
    </w:p>
    <w:p w14:paraId="4C554B68" w14:textId="77777777" w:rsidR="00547B0A" w:rsidRPr="00396F5F" w:rsidRDefault="2B93539F" w:rsidP="2B93539F">
      <w:pPr>
        <w:rPr>
          <w:rFonts w:eastAsia="time"/>
        </w:rPr>
      </w:pPr>
      <w:r w:rsidRPr="00396F5F">
        <w:rPr>
          <w:rFonts w:eastAsia="time"/>
        </w:rPr>
        <w:t xml:space="preserve">Jonas Willén, </w:t>
      </w:r>
      <w:hyperlink r:id="rId35">
        <w:r w:rsidRPr="00396F5F">
          <w:rPr>
            <w:rStyle w:val="Hyperlink"/>
            <w:rFonts w:eastAsia="time"/>
          </w:rPr>
          <w:t>jwi@kth.se</w:t>
        </w:r>
      </w:hyperlink>
    </w:p>
    <w:p w14:paraId="60059A6F" w14:textId="77777777" w:rsidR="00547B0A" w:rsidRPr="00396F5F" w:rsidRDefault="00547B0A" w:rsidP="2B93539F">
      <w:pPr>
        <w:rPr>
          <w:rFonts w:eastAsia="time"/>
        </w:rPr>
      </w:pPr>
    </w:p>
    <w:p w14:paraId="52028B03" w14:textId="77777777" w:rsidR="00547B0A" w:rsidRPr="00396F5F" w:rsidRDefault="2B93539F" w:rsidP="2B93539F">
      <w:pPr>
        <w:rPr>
          <w:rFonts w:eastAsia="time"/>
          <w:b/>
          <w:bCs/>
        </w:rPr>
      </w:pPr>
      <w:r w:rsidRPr="00396F5F">
        <w:rPr>
          <w:rFonts w:eastAsia="time"/>
          <w:b/>
          <w:bCs/>
        </w:rPr>
        <w:t>Agenda</w:t>
      </w:r>
    </w:p>
    <w:p w14:paraId="1F0682EE" w14:textId="63F840E5" w:rsidR="00547B0A" w:rsidRPr="00396F5F" w:rsidRDefault="00F76226" w:rsidP="002242F9">
      <w:pPr>
        <w:pStyle w:val="ListParagraph"/>
        <w:numPr>
          <w:ilvl w:val="0"/>
          <w:numId w:val="24"/>
        </w:numPr>
        <w:rPr>
          <w:rFonts w:eastAsia="time"/>
        </w:rPr>
      </w:pPr>
      <w:r w:rsidRPr="00396F5F">
        <w:rPr>
          <w:rFonts w:eastAsia="time"/>
        </w:rPr>
        <w:t>Show current demo.</w:t>
      </w:r>
    </w:p>
    <w:p w14:paraId="089230F6" w14:textId="2CDB25F7" w:rsidR="005A5FAA" w:rsidRPr="00396F5F" w:rsidRDefault="00F76226" w:rsidP="002242F9">
      <w:pPr>
        <w:pStyle w:val="ListParagraph"/>
        <w:numPr>
          <w:ilvl w:val="0"/>
          <w:numId w:val="24"/>
        </w:numPr>
        <w:rPr>
          <w:rFonts w:eastAsia="time"/>
        </w:rPr>
      </w:pPr>
      <w:r w:rsidRPr="00396F5F">
        <w:rPr>
          <w:rFonts w:eastAsia="time"/>
        </w:rPr>
        <w:t>News regarding Sofia?</w:t>
      </w:r>
    </w:p>
    <w:p w14:paraId="6C001431" w14:textId="55CA5DB1" w:rsidR="005A5FAA" w:rsidRPr="00396F5F" w:rsidRDefault="005A5FAA" w:rsidP="002242F9">
      <w:pPr>
        <w:pStyle w:val="ListParagraph"/>
        <w:numPr>
          <w:ilvl w:val="0"/>
          <w:numId w:val="24"/>
        </w:numPr>
        <w:rPr>
          <w:rFonts w:eastAsia="time"/>
        </w:rPr>
      </w:pPr>
      <w:r w:rsidRPr="00396F5F">
        <w:rPr>
          <w:rFonts w:eastAsia="time"/>
        </w:rPr>
        <w:t>...</w:t>
      </w:r>
    </w:p>
    <w:p w14:paraId="79EC308D" w14:textId="77777777" w:rsidR="005A5FAA" w:rsidRPr="00396F5F" w:rsidRDefault="005A5FAA" w:rsidP="005A5FAA">
      <w:pPr>
        <w:rPr>
          <w:rFonts w:eastAsia="time"/>
        </w:rPr>
      </w:pPr>
    </w:p>
    <w:p w14:paraId="10EEFE2F" w14:textId="0B54EF18" w:rsidR="005A5FAA" w:rsidRPr="00396F5F" w:rsidRDefault="003158F5" w:rsidP="005A5FAA">
      <w:pPr>
        <w:rPr>
          <w:rFonts w:eastAsia="time"/>
          <w:b/>
          <w:bCs/>
        </w:rPr>
      </w:pPr>
      <w:r w:rsidRPr="00396F5F">
        <w:rPr>
          <w:rFonts w:eastAsia="time"/>
          <w:b/>
          <w:bCs/>
        </w:rPr>
        <w:t>Notes</w:t>
      </w:r>
    </w:p>
    <w:p w14:paraId="00DD2CB5" w14:textId="4F260F8A" w:rsidR="0025746C" w:rsidRPr="00396F5F" w:rsidRDefault="00E2180F" w:rsidP="0D996B44">
      <w:pPr>
        <w:rPr>
          <w:rFonts w:eastAsia="time"/>
        </w:rPr>
      </w:pPr>
      <w:r w:rsidRPr="00396F5F">
        <w:rPr>
          <w:rFonts w:eastAsia="time"/>
        </w:rPr>
        <w:t>Mark on video and IMU WITH comments? Import comments from previous session.</w:t>
      </w:r>
    </w:p>
    <w:p w14:paraId="2FB46589" w14:textId="77777777" w:rsidR="0025746C" w:rsidRPr="00396F5F" w:rsidRDefault="0025746C" w:rsidP="005A5FAA">
      <w:pPr>
        <w:rPr>
          <w:rFonts w:eastAsia="time"/>
        </w:rPr>
      </w:pPr>
    </w:p>
    <w:p w14:paraId="2F502199" w14:textId="7599276B" w:rsidR="0025746C" w:rsidRPr="00396F5F" w:rsidRDefault="006E34C1" w:rsidP="005A5FAA">
      <w:pPr>
        <w:rPr>
          <w:rFonts w:eastAsia="time"/>
        </w:rPr>
      </w:pPr>
      <w:r w:rsidRPr="00396F5F">
        <w:rPr>
          <w:rFonts w:eastAsia="time"/>
        </w:rPr>
        <w:t>Keep on adding stuff:</w:t>
      </w:r>
    </w:p>
    <w:p w14:paraId="43CBB0EC" w14:textId="739DC2FA" w:rsidR="006E34C1" w:rsidRPr="00396F5F" w:rsidRDefault="006E34C1" w:rsidP="002242F9">
      <w:pPr>
        <w:pStyle w:val="ListParagraph"/>
        <w:numPr>
          <w:ilvl w:val="0"/>
          <w:numId w:val="25"/>
        </w:numPr>
        <w:rPr>
          <w:rFonts w:eastAsia="time"/>
        </w:rPr>
      </w:pPr>
      <w:r w:rsidRPr="00396F5F">
        <w:rPr>
          <w:rFonts w:eastAsia="time"/>
        </w:rPr>
        <w:t xml:space="preserve">Jack </w:t>
      </w:r>
      <w:r w:rsidR="003A717D" w:rsidRPr="00396F5F">
        <w:rPr>
          <w:rFonts w:eastAsia="time"/>
        </w:rPr>
        <w:t>–</w:t>
      </w:r>
      <w:r w:rsidRPr="00396F5F">
        <w:rPr>
          <w:rFonts w:eastAsia="time"/>
        </w:rPr>
        <w:t xml:space="preserve"> </w:t>
      </w:r>
      <w:r w:rsidR="003A717D" w:rsidRPr="00396F5F">
        <w:rPr>
          <w:rFonts w:eastAsia="time"/>
        </w:rPr>
        <w:t>continues with m</w:t>
      </w:r>
      <w:r w:rsidRPr="00396F5F">
        <w:rPr>
          <w:rFonts w:eastAsia="time"/>
        </w:rPr>
        <w:t>ultiple IMU and sensor fusion</w:t>
      </w:r>
    </w:p>
    <w:p w14:paraId="197D5CCA" w14:textId="1B81FBE4" w:rsidR="006E34C1" w:rsidRPr="00396F5F" w:rsidRDefault="006E34C1" w:rsidP="002242F9">
      <w:pPr>
        <w:pStyle w:val="ListParagraph"/>
        <w:numPr>
          <w:ilvl w:val="0"/>
          <w:numId w:val="25"/>
        </w:numPr>
        <w:rPr>
          <w:rFonts w:eastAsia="time"/>
        </w:rPr>
      </w:pPr>
      <w:r w:rsidRPr="00396F5F">
        <w:rPr>
          <w:rFonts w:eastAsia="time"/>
        </w:rPr>
        <w:t xml:space="preserve">Alex </w:t>
      </w:r>
      <w:r w:rsidR="009719F3" w:rsidRPr="00396F5F">
        <w:rPr>
          <w:rFonts w:eastAsia="time"/>
        </w:rPr>
        <w:t>–</w:t>
      </w:r>
      <w:r w:rsidRPr="00396F5F">
        <w:rPr>
          <w:rFonts w:eastAsia="time"/>
        </w:rPr>
        <w:t xml:space="preserve"> </w:t>
      </w:r>
      <w:r w:rsidR="003A717D" w:rsidRPr="00396F5F">
        <w:rPr>
          <w:rFonts w:eastAsia="time"/>
        </w:rPr>
        <w:t>continues with angles, positions, data, etc.</w:t>
      </w:r>
    </w:p>
    <w:p w14:paraId="54637714" w14:textId="49F1BAE2" w:rsidR="009719F3" w:rsidRPr="00396F5F" w:rsidRDefault="02B9516D" w:rsidP="002242F9">
      <w:pPr>
        <w:pStyle w:val="ListParagraph"/>
        <w:numPr>
          <w:ilvl w:val="0"/>
          <w:numId w:val="25"/>
        </w:numPr>
        <w:rPr>
          <w:rFonts w:eastAsia="time"/>
        </w:rPr>
      </w:pPr>
      <w:r w:rsidRPr="00396F5F">
        <w:rPr>
          <w:rFonts w:eastAsia="time"/>
        </w:rPr>
        <w:t>Sahand – timesync with comments</w:t>
      </w:r>
    </w:p>
    <w:p w14:paraId="53EFB72B" w14:textId="3AC96301" w:rsidR="02B9516D" w:rsidRPr="00396F5F" w:rsidRDefault="02B9516D" w:rsidP="02B9516D">
      <w:pPr>
        <w:rPr>
          <w:rFonts w:eastAsia="time"/>
        </w:rPr>
      </w:pPr>
    </w:p>
    <w:p w14:paraId="63E5C566" w14:textId="77777777" w:rsidR="00E0338F" w:rsidRPr="00396F5F" w:rsidRDefault="00E0338F" w:rsidP="005A5FAA">
      <w:pPr>
        <w:rPr>
          <w:rFonts w:eastAsia="time"/>
        </w:rPr>
      </w:pPr>
    </w:p>
    <w:p w14:paraId="313A681C" w14:textId="77777777" w:rsidR="00E0338F" w:rsidRPr="00396F5F" w:rsidRDefault="00E0338F" w:rsidP="005A5FAA">
      <w:pPr>
        <w:rPr>
          <w:rFonts w:eastAsia="time"/>
        </w:rPr>
      </w:pPr>
    </w:p>
    <w:p w14:paraId="5E50AD0C" w14:textId="737B1383" w:rsidR="000061FF" w:rsidRPr="00396F5F" w:rsidRDefault="000061FF" w:rsidP="000061FF">
      <w:pPr>
        <w:pStyle w:val="Heading3"/>
        <w:rPr>
          <w:rFonts w:eastAsia="time"/>
        </w:rPr>
      </w:pPr>
      <w:r w:rsidRPr="00396F5F">
        <w:rPr>
          <w:rFonts w:eastAsia="time"/>
        </w:rPr>
        <w:t>Next meeting</w:t>
      </w:r>
    </w:p>
    <w:p w14:paraId="1E5C846B" w14:textId="7AC7F889" w:rsidR="000061FF" w:rsidRPr="00396F5F" w:rsidRDefault="02B9516D" w:rsidP="000061FF">
      <w:pPr>
        <w:rPr>
          <w:rFonts w:eastAsia="time"/>
        </w:rPr>
      </w:pPr>
      <w:r w:rsidRPr="00396F5F">
        <w:rPr>
          <w:rFonts w:eastAsia="time"/>
        </w:rPr>
        <w:t>Next meeting with Jonas: Friday, February 13 at 14:00 (preliminary).</w:t>
      </w:r>
    </w:p>
    <w:p w14:paraId="34768376" w14:textId="657D24A6" w:rsidR="02B9516D" w:rsidRPr="00396F5F" w:rsidRDefault="02B9516D" w:rsidP="02B9516D">
      <w:pPr>
        <w:rPr>
          <w:rFonts w:eastAsia="time"/>
        </w:rPr>
      </w:pPr>
    </w:p>
    <w:p w14:paraId="330A4191" w14:textId="43148298" w:rsidR="02B9516D" w:rsidRPr="00396F5F" w:rsidRDefault="02B9516D">
      <w:r w:rsidRPr="00396F5F">
        <w:br w:type="page"/>
      </w:r>
    </w:p>
    <w:p w14:paraId="5AEA5B65" w14:textId="7A28F657" w:rsidR="02B9516D" w:rsidRPr="00396F5F" w:rsidRDefault="02B9516D" w:rsidP="02B9516D">
      <w:pPr>
        <w:pStyle w:val="Heading1"/>
        <w:rPr>
          <w:rFonts w:eastAsia="time"/>
        </w:rPr>
      </w:pPr>
      <w:r w:rsidRPr="00396F5F">
        <w:rPr>
          <w:rFonts w:eastAsia="time"/>
        </w:rPr>
        <w:t>2026-02-12 Meeting with Team</w:t>
      </w:r>
    </w:p>
    <w:p w14:paraId="53B40B6E" w14:textId="1E6A8134" w:rsidR="02B9516D" w:rsidRPr="00396F5F" w:rsidRDefault="02B9516D" w:rsidP="02B9516D">
      <w:pPr>
        <w:rPr>
          <w:rFonts w:eastAsia="time"/>
        </w:rPr>
      </w:pPr>
      <w:r w:rsidRPr="00396F5F">
        <w:rPr>
          <w:rFonts w:eastAsia="time"/>
          <w:b/>
          <w:bCs/>
        </w:rPr>
        <w:t>Date:</w:t>
      </w:r>
      <w:r w:rsidRPr="00396F5F">
        <w:rPr>
          <w:rFonts w:eastAsia="time"/>
        </w:rPr>
        <w:t xml:space="preserve"> Thursday, February 12</w:t>
      </w:r>
    </w:p>
    <w:p w14:paraId="47A20104" w14:textId="3444600F" w:rsidR="02B9516D" w:rsidRPr="00396F5F" w:rsidRDefault="02B9516D" w:rsidP="02B9516D">
      <w:pPr>
        <w:rPr>
          <w:rFonts w:eastAsia="time"/>
          <w:b/>
          <w:bCs/>
        </w:rPr>
      </w:pPr>
      <w:r w:rsidRPr="00396F5F">
        <w:rPr>
          <w:rFonts w:eastAsia="time"/>
          <w:b/>
          <w:bCs/>
        </w:rPr>
        <w:t xml:space="preserve">Time: </w:t>
      </w:r>
      <w:r w:rsidRPr="00396F5F">
        <w:rPr>
          <w:rFonts w:eastAsia="time"/>
        </w:rPr>
        <w:t>10:00-10:30</w:t>
      </w:r>
    </w:p>
    <w:p w14:paraId="7A2FA291" w14:textId="77777777" w:rsidR="02B9516D" w:rsidRPr="00396F5F" w:rsidRDefault="02B9516D" w:rsidP="02B9516D">
      <w:pPr>
        <w:rPr>
          <w:rFonts w:eastAsia="time"/>
        </w:rPr>
      </w:pPr>
    </w:p>
    <w:p w14:paraId="34522AEF" w14:textId="77777777" w:rsidR="02B9516D" w:rsidRPr="00396F5F" w:rsidRDefault="02B9516D" w:rsidP="02B9516D">
      <w:pPr>
        <w:rPr>
          <w:rFonts w:eastAsia="time"/>
          <w:b/>
          <w:bCs/>
        </w:rPr>
      </w:pPr>
      <w:r w:rsidRPr="00396F5F">
        <w:rPr>
          <w:rFonts w:eastAsia="time"/>
          <w:b/>
          <w:bCs/>
        </w:rPr>
        <w:t>Present:</w:t>
      </w:r>
    </w:p>
    <w:p w14:paraId="58B8DE36" w14:textId="77777777" w:rsidR="02B9516D" w:rsidRPr="00396F5F" w:rsidRDefault="02B9516D" w:rsidP="02B9516D">
      <w:pPr>
        <w:rPr>
          <w:rFonts w:eastAsia="time"/>
        </w:rPr>
      </w:pPr>
      <w:r w:rsidRPr="00396F5F">
        <w:rPr>
          <w:rFonts w:eastAsia="time"/>
        </w:rPr>
        <w:t xml:space="preserve">Jack Hutton, </w:t>
      </w:r>
      <w:hyperlink r:id="rId36">
        <w:r w:rsidRPr="00396F5F">
          <w:rPr>
            <w:rStyle w:val="Hyperlink"/>
            <w:rFonts w:eastAsia="time"/>
          </w:rPr>
          <w:t>hutton@kth.se</w:t>
        </w:r>
      </w:hyperlink>
      <w:r w:rsidRPr="00396F5F">
        <w:rPr>
          <w:rFonts w:eastAsia="time"/>
        </w:rPr>
        <w:t xml:space="preserve"> </w:t>
      </w:r>
    </w:p>
    <w:p w14:paraId="6D7BA3F5" w14:textId="77777777" w:rsidR="02B9516D" w:rsidRPr="00396F5F" w:rsidRDefault="02B9516D" w:rsidP="02B9516D">
      <w:pPr>
        <w:rPr>
          <w:rFonts w:eastAsia="time"/>
        </w:rPr>
      </w:pPr>
      <w:r w:rsidRPr="00396F5F">
        <w:rPr>
          <w:rFonts w:eastAsia="time"/>
        </w:rPr>
        <w:t xml:space="preserve">Alexander Jonsson, </w:t>
      </w:r>
      <w:hyperlink r:id="rId37">
        <w:r w:rsidRPr="00396F5F">
          <w:rPr>
            <w:rStyle w:val="Hyperlink"/>
            <w:rFonts w:eastAsia="time"/>
          </w:rPr>
          <w:t>alejon2@kth.se</w:t>
        </w:r>
      </w:hyperlink>
      <w:r w:rsidRPr="00396F5F">
        <w:rPr>
          <w:rFonts w:eastAsia="time"/>
        </w:rPr>
        <w:t xml:space="preserve">  </w:t>
      </w:r>
    </w:p>
    <w:p w14:paraId="1B48176A" w14:textId="77777777" w:rsidR="02B9516D" w:rsidRPr="00396F5F" w:rsidRDefault="02B9516D" w:rsidP="02B9516D">
      <w:pPr>
        <w:rPr>
          <w:rFonts w:eastAsia="time"/>
        </w:rPr>
      </w:pPr>
      <w:r w:rsidRPr="00396F5F">
        <w:rPr>
          <w:rFonts w:eastAsia="time"/>
        </w:rPr>
        <w:t xml:space="preserve">Sahand Khodabandehloo, </w:t>
      </w:r>
      <w:hyperlink r:id="rId38">
        <w:r w:rsidRPr="00396F5F">
          <w:rPr>
            <w:rStyle w:val="Hyperlink"/>
            <w:rFonts w:eastAsia="time"/>
          </w:rPr>
          <w:t>sahandkh@kth.se</w:t>
        </w:r>
      </w:hyperlink>
      <w:r w:rsidRPr="00396F5F">
        <w:rPr>
          <w:rFonts w:eastAsia="time"/>
        </w:rPr>
        <w:t xml:space="preserve"> </w:t>
      </w:r>
    </w:p>
    <w:p w14:paraId="7845CF39" w14:textId="77777777" w:rsidR="02B9516D" w:rsidRPr="00396F5F" w:rsidRDefault="02B9516D" w:rsidP="02B9516D">
      <w:pPr>
        <w:rPr>
          <w:rFonts w:eastAsia="time"/>
        </w:rPr>
      </w:pPr>
    </w:p>
    <w:p w14:paraId="078F3C8C" w14:textId="77777777" w:rsidR="02B9516D" w:rsidRPr="00396F5F" w:rsidRDefault="02B9516D" w:rsidP="02B9516D">
      <w:pPr>
        <w:rPr>
          <w:rFonts w:eastAsia="time"/>
          <w:b/>
          <w:bCs/>
        </w:rPr>
      </w:pPr>
      <w:r w:rsidRPr="00396F5F">
        <w:rPr>
          <w:rFonts w:eastAsia="time"/>
          <w:b/>
          <w:bCs/>
        </w:rPr>
        <w:t>Agenda</w:t>
      </w:r>
    </w:p>
    <w:p w14:paraId="55E3033F" w14:textId="286EB5DB" w:rsidR="02B9516D" w:rsidRPr="00396F5F" w:rsidRDefault="02B9516D" w:rsidP="002242F9">
      <w:pPr>
        <w:pStyle w:val="ListParagraph"/>
        <w:numPr>
          <w:ilvl w:val="0"/>
          <w:numId w:val="24"/>
        </w:numPr>
        <w:rPr>
          <w:rFonts w:eastAsia="time"/>
        </w:rPr>
      </w:pPr>
      <w:r w:rsidRPr="00396F5F">
        <w:rPr>
          <w:rFonts w:eastAsia="time"/>
        </w:rPr>
        <w:t>Discuss progress for the week</w:t>
      </w:r>
    </w:p>
    <w:p w14:paraId="06919B26" w14:textId="398D2200" w:rsidR="02B9516D" w:rsidRPr="00396F5F" w:rsidRDefault="02B9516D" w:rsidP="002242F9">
      <w:pPr>
        <w:pStyle w:val="ListParagraph"/>
        <w:numPr>
          <w:ilvl w:val="0"/>
          <w:numId w:val="24"/>
        </w:numPr>
        <w:rPr>
          <w:rFonts w:eastAsia="time"/>
        </w:rPr>
      </w:pPr>
      <w:r w:rsidRPr="00396F5F">
        <w:rPr>
          <w:rFonts w:eastAsia="time"/>
        </w:rPr>
        <w:t>Plan for meeting</w:t>
      </w:r>
    </w:p>
    <w:p w14:paraId="5B6FAE56" w14:textId="41DF0D57" w:rsidR="02B9516D" w:rsidRPr="00396F5F" w:rsidRDefault="02B9516D" w:rsidP="002242F9">
      <w:pPr>
        <w:pStyle w:val="ListParagraph"/>
        <w:numPr>
          <w:ilvl w:val="0"/>
          <w:numId w:val="24"/>
        </w:numPr>
        <w:rPr>
          <w:rFonts w:eastAsia="time"/>
        </w:rPr>
      </w:pPr>
      <w:r w:rsidRPr="00396F5F">
        <w:rPr>
          <w:rFonts w:eastAsia="time"/>
        </w:rPr>
        <w:t>Discuss contacting Sofia</w:t>
      </w:r>
    </w:p>
    <w:p w14:paraId="23F6F87F" w14:textId="55CA5DB1" w:rsidR="02B9516D" w:rsidRPr="00396F5F" w:rsidRDefault="02B9516D" w:rsidP="002242F9">
      <w:pPr>
        <w:pStyle w:val="ListParagraph"/>
        <w:numPr>
          <w:ilvl w:val="0"/>
          <w:numId w:val="24"/>
        </w:numPr>
        <w:rPr>
          <w:rFonts w:eastAsia="time"/>
        </w:rPr>
      </w:pPr>
      <w:r w:rsidRPr="00396F5F">
        <w:rPr>
          <w:rFonts w:eastAsia="time"/>
        </w:rPr>
        <w:t>...</w:t>
      </w:r>
    </w:p>
    <w:p w14:paraId="7521C3C2" w14:textId="77777777" w:rsidR="02B9516D" w:rsidRPr="00396F5F" w:rsidRDefault="02B9516D" w:rsidP="02B9516D">
      <w:pPr>
        <w:rPr>
          <w:rFonts w:eastAsia="time"/>
        </w:rPr>
      </w:pPr>
    </w:p>
    <w:p w14:paraId="53F617B1" w14:textId="0B54EF18" w:rsidR="02B9516D" w:rsidRPr="00396F5F" w:rsidRDefault="02B9516D" w:rsidP="02B9516D">
      <w:pPr>
        <w:rPr>
          <w:rFonts w:eastAsia="time"/>
          <w:b/>
          <w:bCs/>
        </w:rPr>
      </w:pPr>
      <w:r w:rsidRPr="00396F5F">
        <w:rPr>
          <w:rFonts w:eastAsia="time"/>
          <w:b/>
          <w:bCs/>
        </w:rPr>
        <w:t>Notes</w:t>
      </w:r>
    </w:p>
    <w:p w14:paraId="5B12A76D" w14:textId="2CBDF74E" w:rsidR="02B9516D" w:rsidRPr="00396F5F" w:rsidRDefault="02B9516D" w:rsidP="02B9516D">
      <w:r w:rsidRPr="00396F5F">
        <w:rPr>
          <w:rFonts w:eastAsia="time"/>
        </w:rPr>
        <w:t>Alex has working zoom function and will push this plus angle code.</w:t>
      </w:r>
    </w:p>
    <w:p w14:paraId="1FB3A90E" w14:textId="0437CE2E" w:rsidR="02B9516D" w:rsidRPr="00396F5F" w:rsidRDefault="02B9516D" w:rsidP="02B9516D">
      <w:pPr>
        <w:rPr>
          <w:rFonts w:eastAsia="time"/>
        </w:rPr>
      </w:pPr>
      <w:r w:rsidRPr="00396F5F">
        <w:rPr>
          <w:rFonts w:eastAsia="time"/>
        </w:rPr>
        <w:t>Sahand added timestamps and facilitated file restructuring</w:t>
      </w:r>
    </w:p>
    <w:p w14:paraId="1E1427D4" w14:textId="5E36012A" w:rsidR="02B9516D" w:rsidRPr="00396F5F" w:rsidRDefault="02B9516D" w:rsidP="02B9516D">
      <w:pPr>
        <w:rPr>
          <w:rFonts w:eastAsia="time"/>
        </w:rPr>
      </w:pPr>
      <w:r w:rsidRPr="00396F5F">
        <w:rPr>
          <w:rFonts w:eastAsia="time"/>
        </w:rPr>
        <w:t>Jack implemented sensor fusion and started on IMU angle calculations.</w:t>
      </w:r>
    </w:p>
    <w:p w14:paraId="58612A74" w14:textId="4A6146F7" w:rsidR="02B9516D" w:rsidRPr="00396F5F" w:rsidRDefault="02B9516D" w:rsidP="02B9516D">
      <w:pPr>
        <w:rPr>
          <w:rFonts w:eastAsia="time"/>
        </w:rPr>
      </w:pPr>
    </w:p>
    <w:p w14:paraId="2F1BADFF" w14:textId="61978FB2" w:rsidR="02B9516D" w:rsidRPr="00396F5F" w:rsidRDefault="02B9516D" w:rsidP="02B9516D">
      <w:pPr>
        <w:rPr>
          <w:rFonts w:eastAsia="time"/>
        </w:rPr>
      </w:pPr>
      <w:r w:rsidRPr="00396F5F">
        <w:rPr>
          <w:rFonts w:eastAsia="time"/>
        </w:rPr>
        <w:t>More focus will be given to calculating distances due to the difficulties with accuracy. To be discussed with Jonas.</w:t>
      </w:r>
    </w:p>
    <w:p w14:paraId="7F8F2CC8" w14:textId="77777777" w:rsidR="02B9516D" w:rsidRPr="00396F5F" w:rsidRDefault="02B9516D" w:rsidP="02B9516D">
      <w:pPr>
        <w:rPr>
          <w:rFonts w:eastAsia="time"/>
        </w:rPr>
      </w:pPr>
    </w:p>
    <w:p w14:paraId="2AD89BA9" w14:textId="7599276B" w:rsidR="02B9516D" w:rsidRPr="00396F5F" w:rsidRDefault="02B9516D" w:rsidP="02B9516D">
      <w:pPr>
        <w:rPr>
          <w:rFonts w:eastAsia="time"/>
        </w:rPr>
      </w:pPr>
      <w:r w:rsidRPr="00396F5F">
        <w:rPr>
          <w:rFonts w:eastAsia="time"/>
        </w:rPr>
        <w:t>Keep on adding stuff:</w:t>
      </w:r>
    </w:p>
    <w:p w14:paraId="3E5CECC9" w14:textId="739DC2FA" w:rsidR="02B9516D" w:rsidRPr="00396F5F" w:rsidRDefault="02B9516D" w:rsidP="002242F9">
      <w:pPr>
        <w:pStyle w:val="ListParagraph"/>
        <w:numPr>
          <w:ilvl w:val="0"/>
          <w:numId w:val="25"/>
        </w:numPr>
        <w:rPr>
          <w:rFonts w:eastAsia="time"/>
        </w:rPr>
      </w:pPr>
      <w:r w:rsidRPr="00396F5F">
        <w:rPr>
          <w:rFonts w:eastAsia="time"/>
        </w:rPr>
        <w:t>Jack – continues with multiple IMU and sensor fusion</w:t>
      </w:r>
    </w:p>
    <w:p w14:paraId="5E69CBC1" w14:textId="1BB29A88" w:rsidR="02B9516D" w:rsidRPr="00396F5F" w:rsidRDefault="02B9516D" w:rsidP="002242F9">
      <w:pPr>
        <w:pStyle w:val="ListParagraph"/>
        <w:numPr>
          <w:ilvl w:val="0"/>
          <w:numId w:val="25"/>
        </w:numPr>
        <w:rPr>
          <w:rFonts w:eastAsia="time"/>
        </w:rPr>
      </w:pPr>
      <w:r w:rsidRPr="00396F5F">
        <w:rPr>
          <w:rFonts w:eastAsia="time"/>
        </w:rPr>
        <w:t>Alex – continues with distances</w:t>
      </w:r>
    </w:p>
    <w:p w14:paraId="16E7D94D" w14:textId="76A92CA7" w:rsidR="02B9516D" w:rsidRPr="00396F5F" w:rsidRDefault="02B9516D" w:rsidP="002242F9">
      <w:pPr>
        <w:pStyle w:val="ListParagraph"/>
        <w:numPr>
          <w:ilvl w:val="0"/>
          <w:numId w:val="25"/>
        </w:numPr>
        <w:rPr>
          <w:rFonts w:eastAsia="time"/>
        </w:rPr>
      </w:pPr>
      <w:r w:rsidRPr="00396F5F">
        <w:rPr>
          <w:rFonts w:eastAsia="time"/>
        </w:rPr>
        <w:t>Sahand – looks into AR distances</w:t>
      </w:r>
    </w:p>
    <w:p w14:paraId="63B89C61" w14:textId="3AC96301" w:rsidR="02B9516D" w:rsidRPr="00396F5F" w:rsidRDefault="02B9516D" w:rsidP="02B9516D">
      <w:pPr>
        <w:rPr>
          <w:rFonts w:eastAsia="time"/>
        </w:rPr>
      </w:pPr>
    </w:p>
    <w:p w14:paraId="7AB1766B" w14:textId="77777777" w:rsidR="02B9516D" w:rsidRPr="00396F5F" w:rsidRDefault="02B9516D" w:rsidP="02B9516D">
      <w:pPr>
        <w:rPr>
          <w:rFonts w:eastAsia="time"/>
        </w:rPr>
      </w:pPr>
    </w:p>
    <w:p w14:paraId="76834D65" w14:textId="77777777" w:rsidR="02B9516D" w:rsidRPr="00396F5F" w:rsidRDefault="02B9516D" w:rsidP="02B9516D">
      <w:pPr>
        <w:rPr>
          <w:rFonts w:eastAsia="time"/>
        </w:rPr>
      </w:pPr>
    </w:p>
    <w:p w14:paraId="56AB9DAA" w14:textId="737B1383" w:rsidR="02B9516D" w:rsidRPr="00396F5F" w:rsidRDefault="02B9516D" w:rsidP="02B9516D">
      <w:pPr>
        <w:pStyle w:val="Heading3"/>
        <w:rPr>
          <w:rFonts w:eastAsia="time"/>
        </w:rPr>
      </w:pPr>
      <w:r w:rsidRPr="00396F5F">
        <w:rPr>
          <w:rFonts w:eastAsia="time"/>
        </w:rPr>
        <w:t>Next meeting</w:t>
      </w:r>
    </w:p>
    <w:p w14:paraId="5344829B" w14:textId="13984110" w:rsidR="02B9516D" w:rsidRPr="00396F5F" w:rsidRDefault="43FB1E8A" w:rsidP="02B9516D">
      <w:pPr>
        <w:rPr>
          <w:rFonts w:eastAsia="time"/>
        </w:rPr>
      </w:pPr>
      <w:r w:rsidRPr="00396F5F">
        <w:rPr>
          <w:rFonts w:eastAsia="time"/>
        </w:rPr>
        <w:t>Next meeting with Jonas: Tuesday, February 17 at 11:30 on Zoom</w:t>
      </w:r>
    </w:p>
    <w:p w14:paraId="40C152C6" w14:textId="58F161AD" w:rsidR="43FB1E8A" w:rsidRPr="00396F5F" w:rsidRDefault="43FB1E8A" w:rsidP="43FB1E8A">
      <w:pPr>
        <w:rPr>
          <w:rFonts w:eastAsia="time"/>
        </w:rPr>
      </w:pPr>
    </w:p>
    <w:p w14:paraId="7D511EC0" w14:textId="50A9F8CC" w:rsidR="02B9516D" w:rsidRPr="00396F5F" w:rsidRDefault="02B9516D" w:rsidP="02B9516D">
      <w:pPr>
        <w:rPr>
          <w:rFonts w:eastAsia="time"/>
        </w:rPr>
      </w:pPr>
    </w:p>
    <w:p w14:paraId="67FF090B" w14:textId="12DC3003" w:rsidR="43FB1E8A" w:rsidRPr="00396F5F" w:rsidRDefault="43FB1E8A" w:rsidP="43FB1E8A">
      <w:pPr>
        <w:rPr>
          <w:rFonts w:eastAsia="time"/>
        </w:rPr>
      </w:pPr>
    </w:p>
    <w:p w14:paraId="4ACC444E" w14:textId="47E35FF0" w:rsidR="43FB1E8A" w:rsidRPr="00396F5F" w:rsidRDefault="43FB1E8A">
      <w:r w:rsidRPr="00396F5F">
        <w:br w:type="page"/>
      </w:r>
    </w:p>
    <w:p w14:paraId="45CD1BFD" w14:textId="52D1E415" w:rsidR="43FB1E8A" w:rsidRPr="00396F5F" w:rsidRDefault="43FB1E8A" w:rsidP="43FB1E8A">
      <w:pPr>
        <w:pStyle w:val="Heading1"/>
        <w:rPr>
          <w:rFonts w:eastAsia="time"/>
        </w:rPr>
      </w:pPr>
      <w:r w:rsidRPr="00396F5F">
        <w:rPr>
          <w:rFonts w:eastAsia="time"/>
        </w:rPr>
        <w:t>2026-02-16 Meeting with Team</w:t>
      </w:r>
    </w:p>
    <w:p w14:paraId="60BFC98F" w14:textId="3E63E197" w:rsidR="43FB1E8A" w:rsidRPr="00396F5F" w:rsidRDefault="696DD848" w:rsidP="43FB1E8A">
      <w:pPr>
        <w:rPr>
          <w:rFonts w:eastAsia="time"/>
        </w:rPr>
      </w:pPr>
      <w:r w:rsidRPr="00396F5F">
        <w:rPr>
          <w:rFonts w:eastAsia="time"/>
          <w:b/>
          <w:bCs/>
        </w:rPr>
        <w:t>Date:</w:t>
      </w:r>
      <w:r w:rsidRPr="00396F5F">
        <w:rPr>
          <w:rFonts w:eastAsia="time"/>
        </w:rPr>
        <w:t xml:space="preserve"> Monday, February 16</w:t>
      </w:r>
    </w:p>
    <w:p w14:paraId="518853F2" w14:textId="2D639004" w:rsidR="43FB1E8A" w:rsidRPr="00396F5F" w:rsidRDefault="43FB1E8A" w:rsidP="43FB1E8A">
      <w:pPr>
        <w:rPr>
          <w:rFonts w:eastAsia="time"/>
          <w:b/>
          <w:bCs/>
        </w:rPr>
      </w:pPr>
      <w:r w:rsidRPr="00396F5F">
        <w:rPr>
          <w:rFonts w:eastAsia="time"/>
          <w:b/>
          <w:bCs/>
        </w:rPr>
        <w:t xml:space="preserve">Time: </w:t>
      </w:r>
      <w:r w:rsidRPr="00396F5F">
        <w:rPr>
          <w:rFonts w:eastAsia="time"/>
        </w:rPr>
        <w:t>10:00-11:15</w:t>
      </w:r>
    </w:p>
    <w:p w14:paraId="3F5E5681" w14:textId="77777777" w:rsidR="43FB1E8A" w:rsidRPr="00396F5F" w:rsidRDefault="43FB1E8A" w:rsidP="43FB1E8A">
      <w:pPr>
        <w:rPr>
          <w:rFonts w:eastAsia="time"/>
        </w:rPr>
      </w:pPr>
    </w:p>
    <w:p w14:paraId="22634479" w14:textId="77777777" w:rsidR="43FB1E8A" w:rsidRPr="00396F5F" w:rsidRDefault="43FB1E8A" w:rsidP="43FB1E8A">
      <w:pPr>
        <w:rPr>
          <w:rFonts w:eastAsia="time"/>
          <w:b/>
          <w:bCs/>
        </w:rPr>
      </w:pPr>
      <w:r w:rsidRPr="00396F5F">
        <w:rPr>
          <w:rFonts w:eastAsia="time"/>
          <w:b/>
          <w:bCs/>
        </w:rPr>
        <w:t>Present:</w:t>
      </w:r>
    </w:p>
    <w:p w14:paraId="1699CEEB" w14:textId="77777777" w:rsidR="43FB1E8A" w:rsidRPr="00396F5F" w:rsidRDefault="43FB1E8A" w:rsidP="43FB1E8A">
      <w:pPr>
        <w:rPr>
          <w:rFonts w:eastAsia="time"/>
        </w:rPr>
      </w:pPr>
      <w:r w:rsidRPr="00396F5F">
        <w:rPr>
          <w:rFonts w:eastAsia="time"/>
        </w:rPr>
        <w:t xml:space="preserve">Jack Hutton, </w:t>
      </w:r>
      <w:hyperlink r:id="rId39">
        <w:r w:rsidRPr="00396F5F">
          <w:rPr>
            <w:rStyle w:val="Hyperlink"/>
            <w:rFonts w:eastAsia="time"/>
          </w:rPr>
          <w:t>hutton@kth.se</w:t>
        </w:r>
      </w:hyperlink>
      <w:r w:rsidRPr="00396F5F">
        <w:rPr>
          <w:rFonts w:eastAsia="time"/>
        </w:rPr>
        <w:t xml:space="preserve"> </w:t>
      </w:r>
    </w:p>
    <w:p w14:paraId="2EDDECA4" w14:textId="77777777" w:rsidR="43FB1E8A" w:rsidRPr="00396F5F" w:rsidRDefault="43FB1E8A" w:rsidP="43FB1E8A">
      <w:pPr>
        <w:rPr>
          <w:rFonts w:eastAsia="time"/>
        </w:rPr>
      </w:pPr>
      <w:r w:rsidRPr="00396F5F">
        <w:rPr>
          <w:rFonts w:eastAsia="time"/>
        </w:rPr>
        <w:t xml:space="preserve">Alexander Jonsson, </w:t>
      </w:r>
      <w:hyperlink r:id="rId40">
        <w:r w:rsidRPr="00396F5F">
          <w:rPr>
            <w:rStyle w:val="Hyperlink"/>
            <w:rFonts w:eastAsia="time"/>
          </w:rPr>
          <w:t>alejon2@kth.se</w:t>
        </w:r>
      </w:hyperlink>
      <w:r w:rsidRPr="00396F5F">
        <w:rPr>
          <w:rFonts w:eastAsia="time"/>
        </w:rPr>
        <w:t xml:space="preserve">  </w:t>
      </w:r>
    </w:p>
    <w:p w14:paraId="416C2F47" w14:textId="77777777" w:rsidR="43FB1E8A" w:rsidRPr="00396F5F" w:rsidRDefault="43FB1E8A" w:rsidP="43FB1E8A">
      <w:pPr>
        <w:rPr>
          <w:rFonts w:eastAsia="time"/>
        </w:rPr>
      </w:pPr>
      <w:r w:rsidRPr="00396F5F">
        <w:rPr>
          <w:rFonts w:eastAsia="time"/>
        </w:rPr>
        <w:t xml:space="preserve">Sahand Khodabandehloo, </w:t>
      </w:r>
      <w:hyperlink r:id="rId41">
        <w:r w:rsidRPr="00396F5F">
          <w:rPr>
            <w:rStyle w:val="Hyperlink"/>
            <w:rFonts w:eastAsia="time"/>
          </w:rPr>
          <w:t>sahandkh@kth.se</w:t>
        </w:r>
      </w:hyperlink>
      <w:r w:rsidRPr="00396F5F">
        <w:rPr>
          <w:rFonts w:eastAsia="time"/>
        </w:rPr>
        <w:t xml:space="preserve"> </w:t>
      </w:r>
    </w:p>
    <w:p w14:paraId="546D9A0B" w14:textId="77777777" w:rsidR="43FB1E8A" w:rsidRPr="00396F5F" w:rsidRDefault="43FB1E8A" w:rsidP="43FB1E8A">
      <w:pPr>
        <w:rPr>
          <w:rFonts w:eastAsia="time"/>
        </w:rPr>
      </w:pPr>
    </w:p>
    <w:p w14:paraId="4A7D79D8" w14:textId="77777777" w:rsidR="43FB1E8A" w:rsidRPr="00396F5F" w:rsidRDefault="43FB1E8A" w:rsidP="43FB1E8A">
      <w:pPr>
        <w:rPr>
          <w:rFonts w:eastAsia="time"/>
          <w:b/>
          <w:bCs/>
        </w:rPr>
      </w:pPr>
      <w:r w:rsidRPr="00396F5F">
        <w:rPr>
          <w:rFonts w:eastAsia="time"/>
          <w:b/>
          <w:bCs/>
        </w:rPr>
        <w:t>Agenda</w:t>
      </w:r>
    </w:p>
    <w:p w14:paraId="724D7BF3" w14:textId="7584D145" w:rsidR="43FB1E8A" w:rsidRPr="00396F5F" w:rsidRDefault="43FB1E8A" w:rsidP="002242F9">
      <w:pPr>
        <w:pStyle w:val="ListParagraph"/>
        <w:numPr>
          <w:ilvl w:val="0"/>
          <w:numId w:val="24"/>
        </w:numPr>
        <w:rPr>
          <w:rFonts w:eastAsia="time"/>
        </w:rPr>
      </w:pPr>
      <w:r w:rsidRPr="00396F5F">
        <w:rPr>
          <w:rFonts w:eastAsia="time"/>
        </w:rPr>
        <w:t>Discuss code changes</w:t>
      </w:r>
    </w:p>
    <w:p w14:paraId="23E69A2F" w14:textId="7247A95D" w:rsidR="43FB1E8A" w:rsidRPr="00396F5F" w:rsidRDefault="43FB1E8A" w:rsidP="002242F9">
      <w:pPr>
        <w:pStyle w:val="ListParagraph"/>
        <w:numPr>
          <w:ilvl w:val="0"/>
          <w:numId w:val="24"/>
        </w:numPr>
        <w:rPr>
          <w:rFonts w:eastAsia="time"/>
        </w:rPr>
      </w:pPr>
      <w:r w:rsidRPr="00396F5F">
        <w:rPr>
          <w:rFonts w:eastAsia="time"/>
        </w:rPr>
        <w:t>Prepare for meeting with Jonas and Anton</w:t>
      </w:r>
    </w:p>
    <w:p w14:paraId="3EDB81A1" w14:textId="38AA0604" w:rsidR="43FB1E8A" w:rsidRPr="00396F5F" w:rsidRDefault="43FB1E8A" w:rsidP="002242F9">
      <w:pPr>
        <w:pStyle w:val="ListParagraph"/>
        <w:numPr>
          <w:ilvl w:val="0"/>
          <w:numId w:val="24"/>
        </w:numPr>
        <w:rPr>
          <w:rFonts w:eastAsia="time"/>
        </w:rPr>
      </w:pPr>
      <w:r w:rsidRPr="00396F5F">
        <w:rPr>
          <w:rFonts w:eastAsia="time"/>
        </w:rPr>
        <w:t>Plan for presentation and report submission</w:t>
      </w:r>
    </w:p>
    <w:p w14:paraId="451D8750" w14:textId="77777777" w:rsidR="43FB1E8A" w:rsidRPr="00396F5F" w:rsidRDefault="43FB1E8A" w:rsidP="43FB1E8A">
      <w:pPr>
        <w:rPr>
          <w:rFonts w:eastAsia="time"/>
        </w:rPr>
      </w:pPr>
    </w:p>
    <w:p w14:paraId="78386163" w14:textId="0B54EF18" w:rsidR="43FB1E8A" w:rsidRPr="00396F5F" w:rsidRDefault="43FB1E8A" w:rsidP="43FB1E8A">
      <w:pPr>
        <w:rPr>
          <w:rFonts w:eastAsia="time"/>
          <w:b/>
          <w:bCs/>
        </w:rPr>
      </w:pPr>
      <w:r w:rsidRPr="00396F5F">
        <w:rPr>
          <w:rFonts w:eastAsia="time"/>
          <w:b/>
          <w:bCs/>
        </w:rPr>
        <w:t>Notes</w:t>
      </w:r>
    </w:p>
    <w:p w14:paraId="4E5268B4" w14:textId="2E6D7AFA" w:rsidR="43FB1E8A" w:rsidRPr="00396F5F" w:rsidRDefault="43FB1E8A" w:rsidP="43FB1E8A">
      <w:pPr>
        <w:rPr>
          <w:rFonts w:eastAsia="time"/>
        </w:rPr>
      </w:pPr>
      <w:r w:rsidRPr="00396F5F">
        <w:rPr>
          <w:rFonts w:eastAsia="time"/>
        </w:rPr>
        <w:t>Big code changes have been made that lost significant functionality, particularly relating to the IMU feauture. Sahand will work today on trying to fix the lost functions and if unsuccessful, we will roll back to a previously working version. If successful, Jack will try and implement a working angle calculator from the IMU’s, time permitting.</w:t>
      </w:r>
    </w:p>
    <w:p w14:paraId="52AD8A29" w14:textId="59C6F7BC" w:rsidR="43FB1E8A" w:rsidRPr="00396F5F" w:rsidRDefault="43FB1E8A" w:rsidP="43FB1E8A">
      <w:pPr>
        <w:rPr>
          <w:rFonts w:eastAsia="time"/>
        </w:rPr>
      </w:pPr>
    </w:p>
    <w:p w14:paraId="3CF1E699" w14:textId="12A43A15" w:rsidR="43FB1E8A" w:rsidRPr="00396F5F" w:rsidRDefault="43FB1E8A" w:rsidP="43FB1E8A">
      <w:pPr>
        <w:rPr>
          <w:rFonts w:eastAsia="time"/>
        </w:rPr>
      </w:pPr>
      <w:r w:rsidRPr="00396F5F">
        <w:rPr>
          <w:rFonts w:eastAsia="time"/>
        </w:rPr>
        <w:t>The plan is to do a quick presentation to Jonas and Anton tomorrow, seeking feedback about future features.</w:t>
      </w:r>
    </w:p>
    <w:p w14:paraId="4C1BC332" w14:textId="68541C6D" w:rsidR="43FB1E8A" w:rsidRPr="00396F5F" w:rsidRDefault="43FB1E8A" w:rsidP="43FB1E8A">
      <w:pPr>
        <w:rPr>
          <w:rFonts w:eastAsia="time"/>
        </w:rPr>
      </w:pPr>
    </w:p>
    <w:p w14:paraId="28980E8D" w14:textId="16F9F8E0" w:rsidR="43FB1E8A" w:rsidRPr="00396F5F" w:rsidRDefault="43FB1E8A" w:rsidP="43FB1E8A">
      <w:pPr>
        <w:rPr>
          <w:rFonts w:eastAsia="time"/>
        </w:rPr>
      </w:pPr>
      <w:r w:rsidRPr="00396F5F">
        <w:rPr>
          <w:rFonts w:eastAsia="time"/>
        </w:rPr>
        <w:t>For now, the focus is on fixing the current version. More controls should be implemented regarding github versoins to prevent further instances of this occuring.</w:t>
      </w:r>
    </w:p>
    <w:p w14:paraId="0F5BE810" w14:textId="7DAEBEE4" w:rsidR="43FB1E8A" w:rsidRPr="00396F5F" w:rsidRDefault="43FB1E8A" w:rsidP="43FB1E8A">
      <w:pPr>
        <w:rPr>
          <w:rFonts w:eastAsia="time"/>
        </w:rPr>
      </w:pPr>
    </w:p>
    <w:p w14:paraId="5468B878" w14:textId="284489BF" w:rsidR="43FB1E8A" w:rsidRPr="00396F5F" w:rsidRDefault="43FB1E8A" w:rsidP="43FB1E8A">
      <w:pPr>
        <w:spacing w:after="160" w:line="276" w:lineRule="auto"/>
        <w:rPr>
          <w:rFonts w:eastAsia="time"/>
        </w:rPr>
      </w:pPr>
      <w:r w:rsidRPr="00396F5F">
        <w:rPr>
          <w:rFonts w:eastAsia="time"/>
        </w:rPr>
        <w:t>After the meeting the focus will shift to preparing for the presentation on Thursday morning following this loose plan:</w:t>
      </w:r>
      <w:r w:rsidRPr="00396F5F">
        <w:rPr>
          <w:rFonts w:eastAsia="Aptos"/>
          <w:highlight w:val="green"/>
        </w:rPr>
        <w:t xml:space="preserve"> Sahand</w:t>
      </w:r>
      <w:r w:rsidRPr="00396F5F">
        <w:rPr>
          <w:rFonts w:eastAsia="Aptos"/>
        </w:rPr>
        <w:t xml:space="preserve">, </w:t>
      </w:r>
      <w:r w:rsidRPr="00396F5F">
        <w:rPr>
          <w:rFonts w:eastAsia="Aptos"/>
          <w:highlight w:val="cyan"/>
        </w:rPr>
        <w:t>Jack</w:t>
      </w:r>
      <w:r w:rsidRPr="00396F5F">
        <w:rPr>
          <w:rFonts w:eastAsia="Aptos"/>
        </w:rPr>
        <w:t xml:space="preserve">, </w:t>
      </w:r>
      <w:r w:rsidRPr="00396F5F">
        <w:rPr>
          <w:rFonts w:eastAsia="Aptos"/>
          <w:highlight w:val="magenta"/>
        </w:rPr>
        <w:t>Alex</w:t>
      </w:r>
    </w:p>
    <w:p w14:paraId="455DFF99" w14:textId="68C6BD0E" w:rsidR="43FB1E8A" w:rsidRPr="00396F5F" w:rsidRDefault="43FB1E8A" w:rsidP="002242F9">
      <w:pPr>
        <w:pStyle w:val="ListParagraph"/>
        <w:numPr>
          <w:ilvl w:val="0"/>
          <w:numId w:val="10"/>
        </w:numPr>
        <w:spacing w:line="276" w:lineRule="auto"/>
        <w:rPr>
          <w:rFonts w:eastAsia="Aptos"/>
          <w:highlight w:val="green"/>
        </w:rPr>
      </w:pPr>
      <w:r w:rsidRPr="00396F5F">
        <w:rPr>
          <w:rFonts w:eastAsia="Aptos"/>
          <w:highlight w:val="green"/>
        </w:rPr>
        <w:t>2 minutes intro</w:t>
      </w:r>
    </w:p>
    <w:p w14:paraId="65AE50E0" w14:textId="3EEB250B" w:rsidR="43FB1E8A" w:rsidRPr="00396F5F" w:rsidRDefault="43FB1E8A" w:rsidP="002242F9">
      <w:pPr>
        <w:pStyle w:val="ListParagraph"/>
        <w:numPr>
          <w:ilvl w:val="0"/>
          <w:numId w:val="10"/>
        </w:numPr>
        <w:spacing w:line="276" w:lineRule="auto"/>
        <w:rPr>
          <w:rFonts w:eastAsia="Aptos"/>
          <w:highlight w:val="green"/>
        </w:rPr>
      </w:pPr>
      <w:r w:rsidRPr="00396F5F">
        <w:rPr>
          <w:rFonts w:eastAsia="Aptos"/>
          <w:highlight w:val="green"/>
        </w:rPr>
        <w:t>3 minutes on website and current features (demo)</w:t>
      </w:r>
    </w:p>
    <w:p w14:paraId="3AD112DD" w14:textId="20DC51B5" w:rsidR="43FB1E8A" w:rsidRPr="00396F5F" w:rsidRDefault="43FB1E8A" w:rsidP="002242F9">
      <w:pPr>
        <w:pStyle w:val="ListParagraph"/>
        <w:numPr>
          <w:ilvl w:val="0"/>
          <w:numId w:val="10"/>
        </w:numPr>
        <w:spacing w:line="276" w:lineRule="auto"/>
        <w:rPr>
          <w:rFonts w:eastAsia="Aptos"/>
          <w:highlight w:val="cyan"/>
        </w:rPr>
      </w:pPr>
      <w:r w:rsidRPr="00396F5F">
        <w:rPr>
          <w:rFonts w:eastAsia="Aptos"/>
          <w:highlight w:val="cyan"/>
        </w:rPr>
        <w:t>2 minutes on additional imus and their implementation</w:t>
      </w:r>
    </w:p>
    <w:p w14:paraId="7A3396BA" w14:textId="56BBBF3C" w:rsidR="43FB1E8A" w:rsidRPr="00396F5F" w:rsidRDefault="43FB1E8A" w:rsidP="002242F9">
      <w:pPr>
        <w:pStyle w:val="ListParagraph"/>
        <w:numPr>
          <w:ilvl w:val="0"/>
          <w:numId w:val="10"/>
        </w:numPr>
        <w:spacing w:line="276" w:lineRule="auto"/>
        <w:rPr>
          <w:rFonts w:eastAsia="Aptos"/>
          <w:highlight w:val="cyan"/>
        </w:rPr>
      </w:pPr>
      <w:r w:rsidRPr="00396F5F">
        <w:rPr>
          <w:rFonts w:eastAsia="Aptos"/>
          <w:highlight w:val="cyan"/>
        </w:rPr>
        <w:t>2 minutes on sensor fusion/angles from imus</w:t>
      </w:r>
    </w:p>
    <w:p w14:paraId="3F2B4960" w14:textId="606AD934" w:rsidR="43FB1E8A" w:rsidRPr="00396F5F" w:rsidRDefault="43FB1E8A" w:rsidP="002242F9">
      <w:pPr>
        <w:pStyle w:val="ListParagraph"/>
        <w:numPr>
          <w:ilvl w:val="0"/>
          <w:numId w:val="10"/>
        </w:numPr>
        <w:spacing w:line="276" w:lineRule="auto"/>
        <w:rPr>
          <w:rFonts w:eastAsia="Aptos"/>
          <w:highlight w:val="magenta"/>
        </w:rPr>
      </w:pPr>
      <w:r w:rsidRPr="00396F5F">
        <w:rPr>
          <w:rFonts w:eastAsia="Aptos"/>
          <w:highlight w:val="magenta"/>
        </w:rPr>
        <w:t>2 mins on position / displacement/ accel</w:t>
      </w:r>
    </w:p>
    <w:p w14:paraId="7339EC9B" w14:textId="6D072ECD" w:rsidR="43FB1E8A" w:rsidRPr="00396F5F" w:rsidRDefault="43FB1E8A" w:rsidP="002242F9">
      <w:pPr>
        <w:pStyle w:val="ListParagraph"/>
        <w:numPr>
          <w:ilvl w:val="0"/>
          <w:numId w:val="10"/>
        </w:numPr>
        <w:spacing w:line="276" w:lineRule="auto"/>
        <w:rPr>
          <w:rFonts w:eastAsia="Aptos"/>
          <w:highlight w:val="magenta"/>
        </w:rPr>
      </w:pPr>
      <w:r w:rsidRPr="00396F5F">
        <w:rPr>
          <w:rFonts w:eastAsia="Aptos"/>
          <w:highlight w:val="magenta"/>
        </w:rPr>
        <w:t>2 mins on difficulties/filtering</w:t>
      </w:r>
    </w:p>
    <w:p w14:paraId="2D80FB9A" w14:textId="0F997DD4" w:rsidR="43FB1E8A" w:rsidRPr="00396F5F" w:rsidRDefault="43FB1E8A" w:rsidP="002242F9">
      <w:pPr>
        <w:pStyle w:val="ListParagraph"/>
        <w:numPr>
          <w:ilvl w:val="0"/>
          <w:numId w:val="10"/>
        </w:numPr>
        <w:spacing w:line="276" w:lineRule="auto"/>
        <w:rPr>
          <w:rFonts w:eastAsia="Aptos"/>
          <w:highlight w:val="cyan"/>
        </w:rPr>
      </w:pPr>
      <w:r w:rsidRPr="00396F5F">
        <w:rPr>
          <w:rFonts w:eastAsia="Aptos"/>
          <w:highlight w:val="cyan"/>
        </w:rPr>
        <w:t>2 mins conclusion/next steps</w:t>
      </w:r>
    </w:p>
    <w:p w14:paraId="42D9F433" w14:textId="00202C11" w:rsidR="43FB1E8A" w:rsidRPr="00396F5F" w:rsidRDefault="43FB1E8A" w:rsidP="43FB1E8A">
      <w:pPr>
        <w:rPr>
          <w:rFonts w:eastAsia="time"/>
        </w:rPr>
      </w:pPr>
      <w:r w:rsidRPr="00396F5F">
        <w:rPr>
          <w:rFonts w:eastAsia="time"/>
        </w:rPr>
        <w:t>Ideally, we speak for 12-15 minutes with a powerpoint presentation. Powerpoint should be finalised Wednesday night with everyone having practiced their sections and speaking for 4-5 minutes.</w:t>
      </w:r>
    </w:p>
    <w:p w14:paraId="0B088E16" w14:textId="5118CFE4" w:rsidR="43FB1E8A" w:rsidRPr="00396F5F" w:rsidRDefault="43FB1E8A" w:rsidP="43FB1E8A">
      <w:pPr>
        <w:rPr>
          <w:rFonts w:eastAsia="time"/>
        </w:rPr>
      </w:pPr>
    </w:p>
    <w:p w14:paraId="67570B1D" w14:textId="6B37127E" w:rsidR="43FB1E8A" w:rsidRPr="00396F5F" w:rsidRDefault="43FB1E8A" w:rsidP="43FB1E8A">
      <w:pPr>
        <w:rPr>
          <w:rFonts w:eastAsia="time"/>
        </w:rPr>
      </w:pPr>
      <w:r w:rsidRPr="00396F5F">
        <w:rPr>
          <w:rFonts w:eastAsia="time"/>
        </w:rPr>
        <w:t>Following the presentation, we will have a brief meeting to discuss the progress report due Sunday. For it we need a finished introduction and background section, as well as preliminary results. The introduction and background can be based on the research done for the previous task with a focus shift towards a more sports-oriented aim. The results will consist mainly of the current features implemented.</w:t>
      </w:r>
      <w:r w:rsidRPr="00396F5F">
        <w:br/>
      </w:r>
    </w:p>
    <w:p w14:paraId="688F750E" w14:textId="5F37CF14" w:rsidR="43FB1E8A" w:rsidRPr="00396F5F" w:rsidRDefault="43FB1E8A" w:rsidP="43FB1E8A">
      <w:pPr>
        <w:rPr>
          <w:rFonts w:eastAsia="time"/>
        </w:rPr>
      </w:pPr>
    </w:p>
    <w:p w14:paraId="16ECED73" w14:textId="737B1383" w:rsidR="43FB1E8A" w:rsidRPr="00396F5F" w:rsidRDefault="43FB1E8A" w:rsidP="43FB1E8A">
      <w:pPr>
        <w:pStyle w:val="Heading3"/>
        <w:rPr>
          <w:rFonts w:eastAsia="time"/>
        </w:rPr>
      </w:pPr>
      <w:r w:rsidRPr="00396F5F">
        <w:rPr>
          <w:rFonts w:eastAsia="time"/>
        </w:rPr>
        <w:t>Next meeting</w:t>
      </w:r>
    </w:p>
    <w:p w14:paraId="05E912E5" w14:textId="3943D039" w:rsidR="43FB1E8A" w:rsidRPr="00396F5F" w:rsidRDefault="43FB1E8A" w:rsidP="43FB1E8A">
      <w:pPr>
        <w:rPr>
          <w:rFonts w:eastAsia="time"/>
        </w:rPr>
      </w:pPr>
      <w:r w:rsidRPr="00396F5F">
        <w:rPr>
          <w:rFonts w:eastAsia="time"/>
        </w:rPr>
        <w:t>Next meeting with Jonas: Tuesday, February 17 at 11:30 on Zoom. The team will have a quick call 15 minutes beforehand to prepare.</w:t>
      </w:r>
    </w:p>
    <w:p w14:paraId="0052D1F5" w14:textId="4000DEE7" w:rsidR="43FB1E8A" w:rsidRPr="00396F5F" w:rsidRDefault="43FB1E8A" w:rsidP="43FB1E8A">
      <w:pPr>
        <w:rPr>
          <w:rFonts w:eastAsia="time"/>
        </w:rPr>
      </w:pPr>
    </w:p>
    <w:p w14:paraId="077A889D" w14:textId="6AD65819" w:rsidR="696DD848" w:rsidRPr="00396F5F" w:rsidRDefault="696DD848" w:rsidP="696DD848">
      <w:pPr>
        <w:rPr>
          <w:rFonts w:eastAsia="time"/>
        </w:rPr>
      </w:pPr>
    </w:p>
    <w:p w14:paraId="79667F49" w14:textId="5EC43C3F" w:rsidR="696DD848" w:rsidRPr="00396F5F" w:rsidRDefault="696DD848">
      <w:r w:rsidRPr="00396F5F">
        <w:br w:type="page"/>
      </w:r>
    </w:p>
    <w:p w14:paraId="30BF26F0" w14:textId="45C2371B" w:rsidR="696DD848" w:rsidRPr="00396F5F" w:rsidRDefault="696DD848" w:rsidP="696DD848">
      <w:pPr>
        <w:pStyle w:val="Heading1"/>
        <w:rPr>
          <w:rFonts w:eastAsia="time"/>
        </w:rPr>
      </w:pPr>
      <w:r w:rsidRPr="00396F5F">
        <w:rPr>
          <w:rFonts w:eastAsia="time"/>
        </w:rPr>
        <w:t>2026-02-17 Meeting with Team</w:t>
      </w:r>
    </w:p>
    <w:p w14:paraId="6CF0F849" w14:textId="5C804A6A" w:rsidR="696DD848" w:rsidRPr="00396F5F" w:rsidRDefault="696DD848" w:rsidP="696DD848">
      <w:pPr>
        <w:rPr>
          <w:rFonts w:eastAsia="time"/>
        </w:rPr>
      </w:pPr>
      <w:r w:rsidRPr="00396F5F">
        <w:rPr>
          <w:rFonts w:eastAsia="time"/>
          <w:b/>
          <w:bCs/>
        </w:rPr>
        <w:t>Date:</w:t>
      </w:r>
      <w:r w:rsidRPr="00396F5F">
        <w:rPr>
          <w:rFonts w:eastAsia="time"/>
        </w:rPr>
        <w:t xml:space="preserve"> Tuesday February 17</w:t>
      </w:r>
    </w:p>
    <w:p w14:paraId="27EBDBF0" w14:textId="38E82EA4" w:rsidR="696DD848" w:rsidRPr="00396F5F" w:rsidRDefault="696DD848" w:rsidP="696DD848">
      <w:pPr>
        <w:rPr>
          <w:rFonts w:eastAsia="time"/>
          <w:b/>
          <w:bCs/>
        </w:rPr>
      </w:pPr>
      <w:r w:rsidRPr="00396F5F">
        <w:rPr>
          <w:rFonts w:eastAsia="time"/>
          <w:b/>
          <w:bCs/>
        </w:rPr>
        <w:t xml:space="preserve">Time: </w:t>
      </w:r>
      <w:r w:rsidRPr="00396F5F">
        <w:rPr>
          <w:rFonts w:eastAsia="time"/>
        </w:rPr>
        <w:t>11:30-12:15</w:t>
      </w:r>
    </w:p>
    <w:p w14:paraId="64BC10C5" w14:textId="77777777" w:rsidR="696DD848" w:rsidRPr="00396F5F" w:rsidRDefault="696DD848" w:rsidP="696DD848">
      <w:pPr>
        <w:rPr>
          <w:rFonts w:eastAsia="time"/>
        </w:rPr>
      </w:pPr>
    </w:p>
    <w:p w14:paraId="614F482E" w14:textId="77777777" w:rsidR="696DD848" w:rsidRPr="00396F5F" w:rsidRDefault="696DD848" w:rsidP="696DD848">
      <w:pPr>
        <w:rPr>
          <w:rFonts w:eastAsia="time"/>
          <w:b/>
          <w:bCs/>
        </w:rPr>
      </w:pPr>
      <w:r w:rsidRPr="00396F5F">
        <w:rPr>
          <w:rFonts w:eastAsia="time"/>
          <w:b/>
          <w:bCs/>
        </w:rPr>
        <w:t>Present:</w:t>
      </w:r>
    </w:p>
    <w:p w14:paraId="1267E60D" w14:textId="77777777" w:rsidR="696DD848" w:rsidRPr="00396F5F" w:rsidRDefault="696DD848" w:rsidP="696DD848">
      <w:pPr>
        <w:rPr>
          <w:rFonts w:eastAsia="time"/>
        </w:rPr>
      </w:pPr>
      <w:r w:rsidRPr="00396F5F">
        <w:rPr>
          <w:rFonts w:eastAsia="time"/>
        </w:rPr>
        <w:t xml:space="preserve">Jack Hutton, </w:t>
      </w:r>
      <w:hyperlink r:id="rId42">
        <w:r w:rsidRPr="00396F5F">
          <w:rPr>
            <w:rStyle w:val="Hyperlink"/>
            <w:rFonts w:eastAsia="time"/>
          </w:rPr>
          <w:t>hutton@kth.se</w:t>
        </w:r>
      </w:hyperlink>
      <w:r w:rsidRPr="00396F5F">
        <w:rPr>
          <w:rFonts w:eastAsia="time"/>
        </w:rPr>
        <w:t xml:space="preserve"> </w:t>
      </w:r>
    </w:p>
    <w:p w14:paraId="51D32FF1" w14:textId="77777777" w:rsidR="696DD848" w:rsidRPr="006F43CC" w:rsidRDefault="696DD848" w:rsidP="696DD848">
      <w:pPr>
        <w:rPr>
          <w:rFonts w:eastAsia="time"/>
          <w:lang w:val="sv-SE"/>
        </w:rPr>
      </w:pPr>
      <w:r w:rsidRPr="006F43CC">
        <w:rPr>
          <w:rFonts w:eastAsia="time"/>
          <w:lang w:val="sv-SE"/>
        </w:rPr>
        <w:t xml:space="preserve">Alexander Jonsson, </w:t>
      </w:r>
      <w:hyperlink r:id="rId43">
        <w:r w:rsidRPr="006F43CC">
          <w:rPr>
            <w:rStyle w:val="Hyperlink"/>
            <w:rFonts w:eastAsia="time"/>
            <w:lang w:val="sv-SE"/>
          </w:rPr>
          <w:t>alejon2@kth.se</w:t>
        </w:r>
      </w:hyperlink>
      <w:r w:rsidRPr="006F43CC">
        <w:rPr>
          <w:rFonts w:eastAsia="time"/>
          <w:lang w:val="sv-SE"/>
        </w:rPr>
        <w:t xml:space="preserve">  </w:t>
      </w:r>
    </w:p>
    <w:p w14:paraId="21601C82" w14:textId="77777777" w:rsidR="696DD848" w:rsidRPr="00396F5F" w:rsidRDefault="696DD848" w:rsidP="696DD848">
      <w:pPr>
        <w:rPr>
          <w:rFonts w:eastAsia="time"/>
          <w:lang w:val="sv-SE"/>
        </w:rPr>
      </w:pPr>
      <w:r w:rsidRPr="00396F5F">
        <w:rPr>
          <w:rFonts w:eastAsia="time"/>
          <w:lang w:val="sv-SE"/>
        </w:rPr>
        <w:t xml:space="preserve">Jonas Willén, </w:t>
      </w:r>
      <w:hyperlink r:id="rId44">
        <w:r w:rsidRPr="00396F5F">
          <w:rPr>
            <w:rStyle w:val="Hyperlink"/>
            <w:rFonts w:eastAsia="time"/>
            <w:lang w:val="sv-SE"/>
          </w:rPr>
          <w:t>jwi@kth.se</w:t>
        </w:r>
      </w:hyperlink>
    </w:p>
    <w:p w14:paraId="0F5408B3" w14:textId="532BF216" w:rsidR="696DD848" w:rsidRPr="00396F5F" w:rsidRDefault="696DD848" w:rsidP="696DD848">
      <w:pPr>
        <w:rPr>
          <w:rFonts w:eastAsia="Times New Roman"/>
          <w:lang w:val="sv-SE"/>
        </w:rPr>
      </w:pPr>
      <w:r w:rsidRPr="00396F5F">
        <w:rPr>
          <w:rFonts w:eastAsia="time"/>
          <w:lang w:val="sv-SE"/>
        </w:rPr>
        <w:t>Anton Kalén,</w:t>
      </w:r>
      <w:r w:rsidRPr="00396F5F">
        <w:rPr>
          <w:rFonts w:eastAsia="Times New Roman"/>
          <w:lang w:val="sv-SE"/>
        </w:rPr>
        <w:t xml:space="preserve"> </w:t>
      </w:r>
      <w:hyperlink r:id="rId45">
        <w:r w:rsidRPr="00396F5F">
          <w:rPr>
            <w:rStyle w:val="Hyperlink"/>
            <w:rFonts w:eastAsia="Times New Roman"/>
            <w:lang w:val="sv-SE"/>
          </w:rPr>
          <w:t>anton.kalen@sok.se</w:t>
        </w:r>
      </w:hyperlink>
    </w:p>
    <w:p w14:paraId="623F7F38" w14:textId="3FEE5765" w:rsidR="696DD848" w:rsidRPr="00396F5F" w:rsidRDefault="696DD848" w:rsidP="696DD848">
      <w:pPr>
        <w:rPr>
          <w:rFonts w:eastAsia="time"/>
          <w:lang w:val="sv-SE"/>
        </w:rPr>
      </w:pPr>
    </w:p>
    <w:p w14:paraId="4CA9721C" w14:textId="77777777" w:rsidR="696DD848" w:rsidRPr="006F43CC" w:rsidRDefault="696DD848" w:rsidP="696DD848">
      <w:pPr>
        <w:rPr>
          <w:rFonts w:eastAsia="time"/>
          <w:lang w:val="sv-SE"/>
        </w:rPr>
      </w:pPr>
    </w:p>
    <w:p w14:paraId="5D290F27" w14:textId="77777777" w:rsidR="696DD848" w:rsidRPr="00396F5F" w:rsidRDefault="696DD848" w:rsidP="696DD848">
      <w:pPr>
        <w:rPr>
          <w:rFonts w:eastAsia="time"/>
          <w:b/>
          <w:bCs/>
        </w:rPr>
      </w:pPr>
      <w:r w:rsidRPr="00396F5F">
        <w:rPr>
          <w:rFonts w:eastAsia="time"/>
          <w:b/>
          <w:bCs/>
        </w:rPr>
        <w:t>Agenda</w:t>
      </w:r>
    </w:p>
    <w:p w14:paraId="2A7F74CD" w14:textId="41456DF4" w:rsidR="696DD848" w:rsidRPr="00396F5F" w:rsidRDefault="696DD848" w:rsidP="002242F9">
      <w:pPr>
        <w:pStyle w:val="ListParagraph"/>
        <w:numPr>
          <w:ilvl w:val="0"/>
          <w:numId w:val="24"/>
        </w:numPr>
        <w:rPr>
          <w:rFonts w:eastAsia="time"/>
        </w:rPr>
      </w:pPr>
      <w:r w:rsidRPr="00396F5F">
        <w:rPr>
          <w:rFonts w:eastAsia="time"/>
        </w:rPr>
        <w:t>Present to Anton the current version.</w:t>
      </w:r>
    </w:p>
    <w:p w14:paraId="45A65151" w14:textId="0AFE0BA3" w:rsidR="696DD848" w:rsidRPr="00396F5F" w:rsidRDefault="696DD848" w:rsidP="002242F9">
      <w:pPr>
        <w:pStyle w:val="ListParagraph"/>
        <w:numPr>
          <w:ilvl w:val="0"/>
          <w:numId w:val="24"/>
        </w:numPr>
        <w:rPr>
          <w:rFonts w:eastAsia="time"/>
        </w:rPr>
      </w:pPr>
      <w:r w:rsidRPr="00396F5F">
        <w:rPr>
          <w:rFonts w:eastAsia="time"/>
        </w:rPr>
        <w:t>Listen to his ideas for the future direction.</w:t>
      </w:r>
    </w:p>
    <w:p w14:paraId="0967BFA0" w14:textId="77777777" w:rsidR="696DD848" w:rsidRPr="00396F5F" w:rsidRDefault="696DD848" w:rsidP="696DD848">
      <w:pPr>
        <w:rPr>
          <w:rFonts w:eastAsia="time"/>
        </w:rPr>
      </w:pPr>
    </w:p>
    <w:p w14:paraId="084EAD76" w14:textId="0B54EF18" w:rsidR="696DD848" w:rsidRPr="00396F5F" w:rsidRDefault="696DD848" w:rsidP="696DD848">
      <w:pPr>
        <w:rPr>
          <w:rFonts w:eastAsia="time"/>
          <w:b/>
          <w:bCs/>
        </w:rPr>
      </w:pPr>
      <w:r w:rsidRPr="00396F5F">
        <w:rPr>
          <w:rFonts w:eastAsia="time"/>
          <w:b/>
          <w:bCs/>
        </w:rPr>
        <w:t>Notes</w:t>
      </w:r>
    </w:p>
    <w:p w14:paraId="2C902A3E" w14:textId="7A540909" w:rsidR="696DD848" w:rsidRPr="00396F5F" w:rsidRDefault="696DD848" w:rsidP="002242F9">
      <w:pPr>
        <w:pStyle w:val="ListParagraph"/>
        <w:numPr>
          <w:ilvl w:val="0"/>
          <w:numId w:val="9"/>
        </w:numPr>
        <w:spacing w:line="276" w:lineRule="auto"/>
        <w:rPr>
          <w:rFonts w:eastAsia="Aptos"/>
        </w:rPr>
      </w:pPr>
      <w:r w:rsidRPr="00396F5F">
        <w:rPr>
          <w:rFonts w:eastAsia="Aptos"/>
        </w:rPr>
        <w:t>Anton works at SOK as an analyst. Performance and data analysis.  Video analysis</w:t>
      </w:r>
    </w:p>
    <w:p w14:paraId="24578011" w14:textId="5EE15EF7" w:rsidR="696DD848" w:rsidRPr="00396F5F" w:rsidRDefault="696DD848" w:rsidP="002242F9">
      <w:pPr>
        <w:pStyle w:val="ListParagraph"/>
        <w:numPr>
          <w:ilvl w:val="0"/>
          <w:numId w:val="9"/>
        </w:numPr>
        <w:spacing w:line="276" w:lineRule="auto"/>
        <w:rPr>
          <w:rFonts w:eastAsia="Aptos"/>
        </w:rPr>
      </w:pPr>
      <w:r w:rsidRPr="00396F5F">
        <w:rPr>
          <w:rFonts w:eastAsia="Aptos"/>
        </w:rPr>
        <w:t>Selection between accel, gyro and magno.</w:t>
      </w:r>
    </w:p>
    <w:p w14:paraId="7E7A6017" w14:textId="1FF8DAA6" w:rsidR="696DD848" w:rsidRPr="00396F5F" w:rsidRDefault="696DD848" w:rsidP="002242F9">
      <w:pPr>
        <w:pStyle w:val="ListParagraph"/>
        <w:numPr>
          <w:ilvl w:val="0"/>
          <w:numId w:val="9"/>
        </w:numPr>
        <w:spacing w:line="276" w:lineRule="auto"/>
        <w:rPr>
          <w:rFonts w:eastAsia="Aptos"/>
        </w:rPr>
      </w:pPr>
      <w:r w:rsidRPr="00396F5F">
        <w:rPr>
          <w:rFonts w:eastAsia="Aptos"/>
        </w:rPr>
        <w:t>Generalise it a little. Just show relevant data.</w:t>
      </w:r>
    </w:p>
    <w:p w14:paraId="47C1957A" w14:textId="2DCD576E" w:rsidR="696DD848" w:rsidRPr="00396F5F" w:rsidRDefault="696DD848" w:rsidP="002242F9">
      <w:pPr>
        <w:pStyle w:val="ListParagraph"/>
        <w:numPr>
          <w:ilvl w:val="0"/>
          <w:numId w:val="9"/>
        </w:numPr>
        <w:spacing w:line="276" w:lineRule="auto"/>
        <w:rPr>
          <w:rFonts w:eastAsia="Aptos"/>
        </w:rPr>
      </w:pPr>
      <w:r w:rsidRPr="00396F5F">
        <w:rPr>
          <w:rFonts w:eastAsia="Aptos"/>
        </w:rPr>
        <w:t>Display next to the video or on the video the key information.</w:t>
      </w:r>
    </w:p>
    <w:p w14:paraId="10B1203B" w14:textId="1FA5A8C1" w:rsidR="696DD848" w:rsidRPr="00396F5F" w:rsidRDefault="696DD848" w:rsidP="002242F9">
      <w:pPr>
        <w:pStyle w:val="ListParagraph"/>
        <w:numPr>
          <w:ilvl w:val="0"/>
          <w:numId w:val="9"/>
        </w:numPr>
        <w:spacing w:line="276" w:lineRule="auto"/>
        <w:rPr>
          <w:rFonts w:eastAsia="Aptos"/>
        </w:rPr>
      </w:pPr>
      <w:r w:rsidRPr="00396F5F">
        <w:rPr>
          <w:rFonts w:eastAsia="Aptos"/>
        </w:rPr>
        <w:t>Only show relevant information for the specific sport.</w:t>
      </w:r>
    </w:p>
    <w:p w14:paraId="7EB7677B" w14:textId="75B2CBF7" w:rsidR="696DD848" w:rsidRPr="00396F5F" w:rsidRDefault="696DD848" w:rsidP="002242F9">
      <w:pPr>
        <w:pStyle w:val="ListParagraph"/>
        <w:numPr>
          <w:ilvl w:val="0"/>
          <w:numId w:val="9"/>
        </w:numPr>
        <w:spacing w:line="276" w:lineRule="auto"/>
        <w:rPr>
          <w:rFonts w:eastAsia="Aptos"/>
        </w:rPr>
      </w:pPr>
      <w:r w:rsidRPr="00396F5F">
        <w:rPr>
          <w:rFonts w:eastAsia="Aptos"/>
        </w:rPr>
        <w:t>Show key measurements on timestamps</w:t>
      </w:r>
    </w:p>
    <w:p w14:paraId="63A05B4E" w14:textId="4167EC81" w:rsidR="696DD848" w:rsidRPr="00396F5F" w:rsidRDefault="696DD848" w:rsidP="002242F9">
      <w:pPr>
        <w:pStyle w:val="ListParagraph"/>
        <w:numPr>
          <w:ilvl w:val="0"/>
          <w:numId w:val="9"/>
        </w:numPr>
        <w:spacing w:line="276" w:lineRule="auto"/>
        <w:rPr>
          <w:rFonts w:eastAsia="Aptos"/>
        </w:rPr>
      </w:pPr>
      <w:r w:rsidRPr="00396F5F">
        <w:rPr>
          <w:rFonts w:eastAsia="Aptos"/>
        </w:rPr>
        <w:t>Can configure specific sports in app? – Save to a library of configurations.</w:t>
      </w:r>
    </w:p>
    <w:p w14:paraId="26031C99" w14:textId="6B7C4ACA" w:rsidR="696DD848" w:rsidRPr="00396F5F" w:rsidRDefault="696DD848" w:rsidP="002242F9">
      <w:pPr>
        <w:pStyle w:val="ListParagraph"/>
        <w:numPr>
          <w:ilvl w:val="0"/>
          <w:numId w:val="9"/>
        </w:numPr>
        <w:spacing w:line="276" w:lineRule="auto"/>
        <w:rPr>
          <w:rFonts w:eastAsia="Aptos"/>
        </w:rPr>
      </w:pPr>
      <w:r w:rsidRPr="00396F5F">
        <w:rPr>
          <w:rFonts w:eastAsia="Aptos"/>
        </w:rPr>
        <w:t>Compare sessions – can you be able to compare specific timestamp points.</w:t>
      </w:r>
    </w:p>
    <w:p w14:paraId="2E7208BD" w14:textId="1BAA0FEE" w:rsidR="696DD848" w:rsidRPr="00396F5F" w:rsidRDefault="696DD848" w:rsidP="002242F9">
      <w:pPr>
        <w:pStyle w:val="ListParagraph"/>
        <w:numPr>
          <w:ilvl w:val="0"/>
          <w:numId w:val="9"/>
        </w:numPr>
        <w:spacing w:line="276" w:lineRule="auto"/>
        <w:rPr>
          <w:rFonts w:eastAsia="Aptos"/>
        </w:rPr>
      </w:pPr>
      <w:r w:rsidRPr="00396F5F">
        <w:rPr>
          <w:rFonts w:eastAsia="Aptos"/>
        </w:rPr>
        <w:t>It would be nice to be able to see a summary of the results of multiple sessions – not essential but nice to have</w:t>
      </w:r>
    </w:p>
    <w:p w14:paraId="1F9C06E7" w14:textId="59D760E6" w:rsidR="696DD848" w:rsidRPr="00396F5F" w:rsidRDefault="696DD848" w:rsidP="002242F9">
      <w:pPr>
        <w:pStyle w:val="ListParagraph"/>
        <w:numPr>
          <w:ilvl w:val="0"/>
          <w:numId w:val="9"/>
        </w:numPr>
        <w:spacing w:line="276" w:lineRule="auto"/>
        <w:rPr>
          <w:rFonts w:eastAsia="Aptos"/>
        </w:rPr>
      </w:pPr>
      <w:r w:rsidRPr="00396F5F">
        <w:rPr>
          <w:rFonts w:eastAsia="Aptos"/>
        </w:rPr>
        <w:t>Simplify overall</w:t>
      </w:r>
    </w:p>
    <w:p w14:paraId="34F6159A" w14:textId="4ECE9EBD" w:rsidR="696DD848" w:rsidRPr="00396F5F" w:rsidRDefault="696DD848" w:rsidP="002242F9">
      <w:pPr>
        <w:pStyle w:val="ListParagraph"/>
        <w:numPr>
          <w:ilvl w:val="0"/>
          <w:numId w:val="9"/>
        </w:numPr>
        <w:spacing w:line="276" w:lineRule="auto"/>
        <w:rPr>
          <w:rFonts w:eastAsia="Aptos"/>
        </w:rPr>
      </w:pPr>
      <w:r w:rsidRPr="00396F5F">
        <w:rPr>
          <w:rFonts w:eastAsia="Aptos"/>
        </w:rPr>
        <w:t>Can a project have multiple videos datasets (video and imu) – or just upload multiple sessions at a time or a folder of sessions.</w:t>
      </w:r>
    </w:p>
    <w:p w14:paraId="74951945" w14:textId="22D50716" w:rsidR="696DD848" w:rsidRPr="00396F5F" w:rsidRDefault="696DD848" w:rsidP="002242F9">
      <w:pPr>
        <w:pStyle w:val="ListParagraph"/>
        <w:numPr>
          <w:ilvl w:val="0"/>
          <w:numId w:val="9"/>
        </w:numPr>
        <w:spacing w:line="276" w:lineRule="auto"/>
        <w:rPr>
          <w:rFonts w:eastAsia="Aptos"/>
        </w:rPr>
      </w:pPr>
      <w:r w:rsidRPr="00396F5F">
        <w:rPr>
          <w:rFonts w:eastAsia="Aptos"/>
        </w:rPr>
        <w:t>Timestamps should have a window (x seconds) to account for the event that’s happening. Maybe when you press timestamp you automatically get the last five seconds and next three and then can manually edit.</w:t>
      </w:r>
    </w:p>
    <w:p w14:paraId="4A96C429" w14:textId="4DD4AE4A" w:rsidR="696DD848" w:rsidRPr="00396F5F" w:rsidRDefault="696DD848" w:rsidP="002242F9">
      <w:pPr>
        <w:pStyle w:val="ListParagraph"/>
        <w:numPr>
          <w:ilvl w:val="0"/>
          <w:numId w:val="9"/>
        </w:numPr>
        <w:spacing w:line="276" w:lineRule="auto"/>
        <w:rPr>
          <w:rFonts w:eastAsia="Aptos"/>
        </w:rPr>
      </w:pPr>
      <w:r w:rsidRPr="00396F5F">
        <w:rPr>
          <w:rFonts w:eastAsia="Aptos"/>
        </w:rPr>
        <w:t>Can you have a library of specific timestamp types across sessions. Can be able to call of all timestamps from a library of videos.</w:t>
      </w:r>
    </w:p>
    <w:p w14:paraId="57D19800" w14:textId="23E6B237" w:rsidR="696DD848" w:rsidRPr="00396F5F" w:rsidRDefault="696DD848" w:rsidP="002242F9">
      <w:pPr>
        <w:pStyle w:val="ListParagraph"/>
        <w:numPr>
          <w:ilvl w:val="0"/>
          <w:numId w:val="9"/>
        </w:numPr>
        <w:spacing w:line="276" w:lineRule="auto"/>
        <w:rPr>
          <w:rFonts w:eastAsia="Aptos"/>
        </w:rPr>
      </w:pPr>
      <w:r w:rsidRPr="00396F5F">
        <w:rPr>
          <w:rFonts w:eastAsia="Aptos"/>
        </w:rPr>
        <w:t>The timestamp thing is less of a focus on movement analysis.</w:t>
      </w:r>
    </w:p>
    <w:p w14:paraId="681207BC" w14:textId="401F9D53" w:rsidR="696DD848" w:rsidRPr="00396F5F" w:rsidRDefault="696DD848" w:rsidP="002242F9">
      <w:pPr>
        <w:pStyle w:val="ListParagraph"/>
        <w:numPr>
          <w:ilvl w:val="0"/>
          <w:numId w:val="9"/>
        </w:numPr>
        <w:spacing w:line="276" w:lineRule="auto"/>
        <w:rPr>
          <w:rFonts w:eastAsia="Aptos"/>
        </w:rPr>
      </w:pPr>
      <w:r w:rsidRPr="00396F5F">
        <w:rPr>
          <w:rFonts w:eastAsia="Aptos"/>
        </w:rPr>
        <w:t>Custom timestamp window???? Extra options after selection to set different tags.</w:t>
      </w:r>
    </w:p>
    <w:p w14:paraId="7898E742" w14:textId="6A8EFAEE" w:rsidR="696DD848" w:rsidRPr="00396F5F" w:rsidRDefault="696DD848" w:rsidP="002242F9">
      <w:pPr>
        <w:pStyle w:val="ListParagraph"/>
        <w:numPr>
          <w:ilvl w:val="0"/>
          <w:numId w:val="9"/>
        </w:numPr>
        <w:spacing w:line="276" w:lineRule="auto"/>
        <w:rPr>
          <w:rFonts w:eastAsia="Aptos"/>
        </w:rPr>
      </w:pPr>
      <w:r w:rsidRPr="00396F5F">
        <w:rPr>
          <w:rFonts w:eastAsia="Aptos"/>
        </w:rPr>
        <w:t>No commercial system fits both use cases (movement analysis and timestamping).</w:t>
      </w:r>
    </w:p>
    <w:p w14:paraId="2C8EBE4C" w14:textId="7E4C61BB" w:rsidR="696DD848" w:rsidRPr="00396F5F" w:rsidRDefault="696DD848" w:rsidP="002242F9">
      <w:pPr>
        <w:pStyle w:val="ListParagraph"/>
        <w:numPr>
          <w:ilvl w:val="0"/>
          <w:numId w:val="9"/>
        </w:numPr>
        <w:spacing w:line="276" w:lineRule="auto"/>
        <w:rPr>
          <w:rFonts w:eastAsia="Aptos"/>
        </w:rPr>
      </w:pPr>
      <w:r w:rsidRPr="00396F5F">
        <w:rPr>
          <w:rFonts w:eastAsia="Aptos"/>
        </w:rPr>
        <w:t xml:space="preserve">Out of scope </w:t>
      </w:r>
      <w:r w:rsidRPr="00396F5F">
        <w:rPr>
          <w:rFonts w:eastAsia="Wingdings"/>
        </w:rPr>
        <w:t>à</w:t>
      </w:r>
      <w:r w:rsidRPr="00396F5F">
        <w:rPr>
          <w:rFonts w:eastAsia="Aptos"/>
        </w:rPr>
        <w:t xml:space="preserve"> Alpine skiing had a system with gates and now uses imus but they sync it with gps in the audzio signal.</w:t>
      </w:r>
    </w:p>
    <w:p w14:paraId="631076F3" w14:textId="4224535E" w:rsidR="696DD848" w:rsidRPr="00396F5F" w:rsidRDefault="696DD848" w:rsidP="002242F9">
      <w:pPr>
        <w:pStyle w:val="ListParagraph"/>
        <w:numPr>
          <w:ilvl w:val="0"/>
          <w:numId w:val="9"/>
        </w:numPr>
        <w:spacing w:line="276" w:lineRule="auto"/>
        <w:rPr>
          <w:rFonts w:eastAsia="Aptos"/>
        </w:rPr>
      </w:pPr>
      <w:r w:rsidRPr="00396F5F">
        <w:rPr>
          <w:rFonts w:eastAsia="Aptos"/>
        </w:rPr>
        <w:t xml:space="preserve">App idea </w:t>
      </w:r>
      <w:r w:rsidRPr="00396F5F">
        <w:rPr>
          <w:rFonts w:eastAsia="Wingdings"/>
        </w:rPr>
        <w:t>à</w:t>
      </w:r>
      <w:r w:rsidRPr="00396F5F">
        <w:rPr>
          <w:rFonts w:eastAsia="Aptos"/>
        </w:rPr>
        <w:t xml:space="preserve"> time syncing video imu application on phones/imus.</w:t>
      </w:r>
    </w:p>
    <w:p w14:paraId="36A6E793" w14:textId="116747D3" w:rsidR="696DD848" w:rsidRPr="00396F5F" w:rsidRDefault="696DD848" w:rsidP="002242F9">
      <w:pPr>
        <w:pStyle w:val="ListParagraph"/>
        <w:numPr>
          <w:ilvl w:val="0"/>
          <w:numId w:val="9"/>
        </w:numPr>
        <w:spacing w:line="276" w:lineRule="auto"/>
        <w:rPr>
          <w:rFonts w:eastAsia="Aptos"/>
        </w:rPr>
      </w:pPr>
      <w:r w:rsidRPr="00396F5F">
        <w:rPr>
          <w:rFonts w:eastAsia="Aptos"/>
        </w:rPr>
        <w:t>KISS!!!! Keep it simple stupid.</w:t>
      </w:r>
    </w:p>
    <w:p w14:paraId="3E29A8A0" w14:textId="6AB676CA" w:rsidR="696DD848" w:rsidRPr="00396F5F" w:rsidRDefault="696DD848" w:rsidP="696DD848"/>
    <w:p w14:paraId="4B1867E9" w14:textId="5F37CF14" w:rsidR="696DD848" w:rsidRPr="00396F5F" w:rsidRDefault="696DD848" w:rsidP="696DD848">
      <w:pPr>
        <w:rPr>
          <w:rFonts w:eastAsia="time"/>
        </w:rPr>
      </w:pPr>
    </w:p>
    <w:p w14:paraId="2FB95F2B" w14:textId="737B1383" w:rsidR="696DD848" w:rsidRPr="00396F5F" w:rsidRDefault="696DD848" w:rsidP="696DD848">
      <w:pPr>
        <w:pStyle w:val="Heading3"/>
        <w:rPr>
          <w:rFonts w:eastAsia="time"/>
        </w:rPr>
      </w:pPr>
      <w:r w:rsidRPr="00396F5F">
        <w:rPr>
          <w:rFonts w:eastAsia="time"/>
        </w:rPr>
        <w:t>Next meeting</w:t>
      </w:r>
    </w:p>
    <w:p w14:paraId="6B6ED509" w14:textId="2182BEA8" w:rsidR="696DD848" w:rsidRPr="00396F5F" w:rsidRDefault="696DD848" w:rsidP="696DD848">
      <w:r w:rsidRPr="00396F5F">
        <w:rPr>
          <w:rFonts w:eastAsia="time"/>
        </w:rPr>
        <w:t>Next meeting to be scheduled after report submission.</w:t>
      </w:r>
    </w:p>
    <w:p w14:paraId="5E05A76C" w14:textId="4000DEE7" w:rsidR="696DD848" w:rsidRPr="00396F5F" w:rsidRDefault="696DD848" w:rsidP="696DD848">
      <w:pPr>
        <w:rPr>
          <w:rFonts w:eastAsia="time"/>
        </w:rPr>
      </w:pPr>
    </w:p>
    <w:p w14:paraId="0CE30F9A" w14:textId="1CF93D74" w:rsidR="696DD848" w:rsidRPr="00396F5F" w:rsidRDefault="696DD848" w:rsidP="696DD848">
      <w:pPr>
        <w:rPr>
          <w:rFonts w:eastAsia="time"/>
        </w:rPr>
      </w:pPr>
    </w:p>
    <w:p w14:paraId="553E1825" w14:textId="77777777" w:rsidR="002768B2" w:rsidRPr="00396F5F" w:rsidRDefault="002768B2" w:rsidP="696DD848">
      <w:pPr>
        <w:rPr>
          <w:rFonts w:eastAsia="time"/>
        </w:rPr>
      </w:pPr>
    </w:p>
    <w:p w14:paraId="5A7F1658" w14:textId="58890628" w:rsidR="002768B2" w:rsidRPr="00396F5F" w:rsidRDefault="002768B2">
      <w:pPr>
        <w:spacing w:after="160"/>
        <w:rPr>
          <w:rFonts w:eastAsia="time"/>
        </w:rPr>
      </w:pPr>
      <w:r w:rsidRPr="00396F5F">
        <w:rPr>
          <w:rFonts w:eastAsia="time"/>
        </w:rPr>
        <w:br w:type="page"/>
      </w:r>
    </w:p>
    <w:p w14:paraId="689367CE" w14:textId="3287FA05" w:rsidR="002768B2" w:rsidRPr="00396F5F" w:rsidRDefault="002768B2" w:rsidP="002768B2">
      <w:pPr>
        <w:pStyle w:val="Heading1"/>
        <w:rPr>
          <w:rFonts w:eastAsia="time"/>
        </w:rPr>
      </w:pPr>
      <w:r w:rsidRPr="00396F5F">
        <w:rPr>
          <w:rFonts w:eastAsia="time"/>
        </w:rPr>
        <w:t xml:space="preserve">2026-02-19 First presentation </w:t>
      </w:r>
    </w:p>
    <w:p w14:paraId="7A02362E" w14:textId="1FF488CD" w:rsidR="002768B2" w:rsidRPr="00396F5F" w:rsidRDefault="002768B2" w:rsidP="002768B2">
      <w:pPr>
        <w:rPr>
          <w:rFonts w:eastAsia="time"/>
        </w:rPr>
      </w:pPr>
      <w:r w:rsidRPr="00396F5F">
        <w:rPr>
          <w:rFonts w:eastAsia="time"/>
          <w:b/>
          <w:bCs/>
        </w:rPr>
        <w:t>Date:</w:t>
      </w:r>
      <w:r w:rsidRPr="00396F5F">
        <w:rPr>
          <w:rFonts w:eastAsia="time"/>
        </w:rPr>
        <w:t xml:space="preserve"> </w:t>
      </w:r>
      <w:r w:rsidR="00B06437" w:rsidRPr="00396F5F">
        <w:rPr>
          <w:rFonts w:eastAsia="time"/>
        </w:rPr>
        <w:t>Thursday</w:t>
      </w:r>
      <w:r w:rsidRPr="00396F5F">
        <w:rPr>
          <w:rFonts w:eastAsia="time"/>
        </w:rPr>
        <w:t xml:space="preserve"> February 1</w:t>
      </w:r>
      <w:r w:rsidR="00B06437" w:rsidRPr="00396F5F">
        <w:rPr>
          <w:rFonts w:eastAsia="time"/>
        </w:rPr>
        <w:t>9</w:t>
      </w:r>
    </w:p>
    <w:p w14:paraId="41E57594" w14:textId="2424EF12" w:rsidR="002768B2" w:rsidRPr="00396F5F" w:rsidRDefault="002768B2" w:rsidP="002768B2">
      <w:pPr>
        <w:rPr>
          <w:rFonts w:eastAsia="time"/>
          <w:b/>
          <w:bCs/>
        </w:rPr>
      </w:pPr>
      <w:r w:rsidRPr="00396F5F">
        <w:rPr>
          <w:rFonts w:eastAsia="time"/>
          <w:b/>
          <w:bCs/>
        </w:rPr>
        <w:t xml:space="preserve">Time: </w:t>
      </w:r>
      <w:r w:rsidR="00B06437" w:rsidRPr="00396F5F">
        <w:rPr>
          <w:rFonts w:eastAsia="time"/>
        </w:rPr>
        <w:t>09</w:t>
      </w:r>
      <w:r w:rsidRPr="00396F5F">
        <w:rPr>
          <w:rFonts w:eastAsia="time"/>
        </w:rPr>
        <w:t>:</w:t>
      </w:r>
      <w:r w:rsidR="00B06437" w:rsidRPr="00396F5F">
        <w:rPr>
          <w:rFonts w:eastAsia="time"/>
        </w:rPr>
        <w:t>15</w:t>
      </w:r>
      <w:r w:rsidRPr="00396F5F">
        <w:rPr>
          <w:rFonts w:eastAsia="time"/>
        </w:rPr>
        <w:t>-1</w:t>
      </w:r>
      <w:r w:rsidR="00B06437" w:rsidRPr="00396F5F">
        <w:rPr>
          <w:rFonts w:eastAsia="time"/>
        </w:rPr>
        <w:t>1</w:t>
      </w:r>
      <w:r w:rsidRPr="00396F5F">
        <w:rPr>
          <w:rFonts w:eastAsia="time"/>
        </w:rPr>
        <w:t>:15</w:t>
      </w:r>
    </w:p>
    <w:p w14:paraId="1ADC73C7" w14:textId="77777777" w:rsidR="002768B2" w:rsidRPr="00396F5F" w:rsidRDefault="002768B2" w:rsidP="002768B2">
      <w:pPr>
        <w:rPr>
          <w:rFonts w:eastAsia="time"/>
        </w:rPr>
      </w:pPr>
    </w:p>
    <w:p w14:paraId="165257F0" w14:textId="77777777" w:rsidR="002768B2" w:rsidRPr="00396F5F" w:rsidRDefault="002768B2" w:rsidP="002768B2">
      <w:pPr>
        <w:rPr>
          <w:rFonts w:eastAsia="time"/>
          <w:b/>
          <w:bCs/>
        </w:rPr>
      </w:pPr>
      <w:r w:rsidRPr="00396F5F">
        <w:rPr>
          <w:rFonts w:eastAsia="time"/>
          <w:b/>
          <w:bCs/>
        </w:rPr>
        <w:t>Present:</w:t>
      </w:r>
    </w:p>
    <w:p w14:paraId="70043FF7" w14:textId="77777777" w:rsidR="002768B2" w:rsidRPr="00396F5F" w:rsidRDefault="002768B2" w:rsidP="002768B2">
      <w:pPr>
        <w:rPr>
          <w:rFonts w:eastAsia="time"/>
        </w:rPr>
      </w:pPr>
      <w:r w:rsidRPr="00396F5F">
        <w:rPr>
          <w:rFonts w:eastAsia="time"/>
        </w:rPr>
        <w:t xml:space="preserve">Jack Hutton, </w:t>
      </w:r>
      <w:hyperlink r:id="rId46">
        <w:r w:rsidRPr="00396F5F">
          <w:rPr>
            <w:rStyle w:val="Hyperlink"/>
            <w:rFonts w:eastAsia="time"/>
          </w:rPr>
          <w:t>hutton@kth.se</w:t>
        </w:r>
      </w:hyperlink>
      <w:r w:rsidRPr="00396F5F">
        <w:rPr>
          <w:rFonts w:eastAsia="time"/>
        </w:rPr>
        <w:t xml:space="preserve"> </w:t>
      </w:r>
    </w:p>
    <w:p w14:paraId="6E16E642" w14:textId="77777777" w:rsidR="002768B2" w:rsidRPr="00396F5F" w:rsidRDefault="002768B2" w:rsidP="002768B2">
      <w:pPr>
        <w:rPr>
          <w:rFonts w:eastAsia="time"/>
        </w:rPr>
      </w:pPr>
      <w:r w:rsidRPr="6729D2E7">
        <w:rPr>
          <w:rFonts w:eastAsia="time"/>
        </w:rPr>
        <w:t xml:space="preserve">Alexander Jonsson, </w:t>
      </w:r>
      <w:hyperlink r:id="rId47">
        <w:r w:rsidRPr="6729D2E7">
          <w:rPr>
            <w:rStyle w:val="Hyperlink"/>
            <w:rFonts w:eastAsia="time"/>
          </w:rPr>
          <w:t>alejon2@kth.se</w:t>
        </w:r>
      </w:hyperlink>
      <w:r w:rsidRPr="6729D2E7">
        <w:rPr>
          <w:rFonts w:eastAsia="time"/>
        </w:rPr>
        <w:t xml:space="preserve">  </w:t>
      </w:r>
    </w:p>
    <w:p w14:paraId="1ECE022C" w14:textId="7BCDB7FD" w:rsidR="0D91E308" w:rsidRDefault="0D91E308" w:rsidP="6729D2E7">
      <w:pPr>
        <w:rPr>
          <w:rFonts w:eastAsia="time"/>
        </w:rPr>
      </w:pPr>
      <w:r w:rsidRPr="6729D2E7">
        <w:rPr>
          <w:rFonts w:eastAsia="time"/>
        </w:rPr>
        <w:t xml:space="preserve">Sahand Khodabandehloo, </w:t>
      </w:r>
      <w:hyperlink r:id="rId48">
        <w:r w:rsidRPr="6729D2E7">
          <w:rPr>
            <w:rStyle w:val="Hyperlink"/>
            <w:rFonts w:eastAsia="time"/>
          </w:rPr>
          <w:t>sahandkh@kth.se</w:t>
        </w:r>
      </w:hyperlink>
    </w:p>
    <w:p w14:paraId="3D0D1FB8" w14:textId="71A54D05" w:rsidR="6729D2E7" w:rsidRPr="006F43CC" w:rsidRDefault="6729D2E7" w:rsidP="6729D2E7">
      <w:pPr>
        <w:rPr>
          <w:rFonts w:eastAsia="Times New Roman"/>
        </w:rPr>
      </w:pPr>
    </w:p>
    <w:p w14:paraId="2AE8582C" w14:textId="77777777" w:rsidR="002768B2" w:rsidRPr="006F43CC" w:rsidRDefault="002768B2" w:rsidP="002768B2">
      <w:pPr>
        <w:rPr>
          <w:rFonts w:eastAsia="time"/>
        </w:rPr>
      </w:pPr>
    </w:p>
    <w:p w14:paraId="2E8B58AB" w14:textId="77777777" w:rsidR="002768B2" w:rsidRPr="00396F5F" w:rsidRDefault="002768B2" w:rsidP="002768B2">
      <w:pPr>
        <w:rPr>
          <w:rFonts w:eastAsia="time"/>
        </w:rPr>
      </w:pPr>
    </w:p>
    <w:p w14:paraId="0B2C3769" w14:textId="77777777" w:rsidR="00233188" w:rsidRPr="00396F5F" w:rsidRDefault="00233188" w:rsidP="696DD848">
      <w:pPr>
        <w:rPr>
          <w:rFonts w:eastAsia="time"/>
        </w:rPr>
      </w:pPr>
    </w:p>
    <w:p w14:paraId="34974C5A" w14:textId="244A1B27" w:rsidR="00233188" w:rsidRPr="00396F5F" w:rsidRDefault="00233188" w:rsidP="00233188">
      <w:pPr>
        <w:pStyle w:val="Heading3"/>
        <w:rPr>
          <w:rFonts w:eastAsia="time"/>
        </w:rPr>
      </w:pPr>
      <w:r w:rsidRPr="00396F5F">
        <w:rPr>
          <w:rFonts w:eastAsia="time"/>
        </w:rPr>
        <w:t>Initial Report</w:t>
      </w:r>
    </w:p>
    <w:p w14:paraId="52BC22AE" w14:textId="713C6262" w:rsidR="00233188" w:rsidRPr="00396F5F" w:rsidRDefault="00233188" w:rsidP="0D996B44">
      <w:pPr>
        <w:rPr>
          <w:rFonts w:eastAsia="time"/>
        </w:rPr>
      </w:pPr>
      <w:r w:rsidRPr="00396F5F">
        <w:rPr>
          <w:rFonts w:eastAsia="time"/>
        </w:rPr>
        <w:t>For the initial report:</w:t>
      </w:r>
    </w:p>
    <w:p w14:paraId="6B33865A" w14:textId="77777777" w:rsidR="00233188" w:rsidRPr="00396F5F" w:rsidRDefault="00233188" w:rsidP="696DD848">
      <w:pPr>
        <w:rPr>
          <w:rFonts w:eastAsia="time"/>
        </w:rPr>
      </w:pPr>
    </w:p>
    <w:p w14:paraId="1E499F14" w14:textId="4F8F7A0D" w:rsidR="00372DC1" w:rsidRPr="00396F5F" w:rsidRDefault="00372DC1" w:rsidP="002242F9">
      <w:pPr>
        <w:pStyle w:val="ListParagraph"/>
        <w:numPr>
          <w:ilvl w:val="0"/>
          <w:numId w:val="29"/>
        </w:numPr>
        <w:rPr>
          <w:rFonts w:eastAsia="time"/>
        </w:rPr>
      </w:pPr>
      <w:r w:rsidRPr="00396F5F">
        <w:rPr>
          <w:rFonts w:eastAsia="time"/>
        </w:rPr>
        <w:t>10 pages report.</w:t>
      </w:r>
    </w:p>
    <w:p w14:paraId="28DEE2F7" w14:textId="3C583081" w:rsidR="003E59BA" w:rsidRPr="00396F5F" w:rsidRDefault="003E59BA" w:rsidP="002242F9">
      <w:pPr>
        <w:pStyle w:val="ListParagraph"/>
        <w:numPr>
          <w:ilvl w:val="0"/>
          <w:numId w:val="29"/>
        </w:numPr>
        <w:rPr>
          <w:rFonts w:eastAsia="time"/>
        </w:rPr>
      </w:pPr>
      <w:r w:rsidRPr="00396F5F">
        <w:rPr>
          <w:rFonts w:eastAsia="time"/>
        </w:rPr>
        <w:t>Screenshots in the appendix.</w:t>
      </w:r>
    </w:p>
    <w:p w14:paraId="57B93F65" w14:textId="0E01F4F5" w:rsidR="003E59BA" w:rsidRPr="00396F5F" w:rsidRDefault="00DA60B5" w:rsidP="002242F9">
      <w:pPr>
        <w:pStyle w:val="ListParagraph"/>
        <w:numPr>
          <w:ilvl w:val="0"/>
          <w:numId w:val="29"/>
        </w:numPr>
        <w:rPr>
          <w:rFonts w:eastAsia="time"/>
        </w:rPr>
      </w:pPr>
      <w:r w:rsidRPr="00396F5F">
        <w:rPr>
          <w:rFonts w:eastAsia="time"/>
        </w:rPr>
        <w:t>Add l</w:t>
      </w:r>
      <w:r w:rsidR="003E59BA" w:rsidRPr="00396F5F">
        <w:rPr>
          <w:rFonts w:eastAsia="time"/>
        </w:rPr>
        <w:t xml:space="preserve">ink to the GitHub </w:t>
      </w:r>
      <w:r w:rsidRPr="00396F5F">
        <w:rPr>
          <w:rFonts w:eastAsia="time"/>
        </w:rPr>
        <w:t xml:space="preserve">repo (including DEMO </w:t>
      </w:r>
      <w:r w:rsidR="003E59BA" w:rsidRPr="00396F5F">
        <w:rPr>
          <w:rFonts w:eastAsia="time"/>
        </w:rPr>
        <w:t>video</w:t>
      </w:r>
      <w:r w:rsidRPr="00396F5F">
        <w:rPr>
          <w:rFonts w:eastAsia="time"/>
        </w:rPr>
        <w:t>)</w:t>
      </w:r>
      <w:r w:rsidR="003E59BA" w:rsidRPr="00396F5F">
        <w:rPr>
          <w:rFonts w:eastAsia="time"/>
        </w:rPr>
        <w:t>.</w:t>
      </w:r>
    </w:p>
    <w:p w14:paraId="40055D73" w14:textId="5901FD1D" w:rsidR="003E59BA" w:rsidRPr="00396F5F" w:rsidRDefault="00372DC1" w:rsidP="002242F9">
      <w:pPr>
        <w:pStyle w:val="ListParagraph"/>
        <w:numPr>
          <w:ilvl w:val="0"/>
          <w:numId w:val="27"/>
        </w:numPr>
        <w:rPr>
          <w:rFonts w:eastAsia="time"/>
        </w:rPr>
      </w:pPr>
      <w:r w:rsidRPr="00396F5F">
        <w:rPr>
          <w:rFonts w:eastAsia="time"/>
        </w:rPr>
        <w:t>Take inspiration from PCC1.</w:t>
      </w:r>
    </w:p>
    <w:p w14:paraId="2ECEEBC7" w14:textId="77777777" w:rsidR="00372DC1" w:rsidRPr="00396F5F" w:rsidRDefault="00372DC1" w:rsidP="696DD848">
      <w:pPr>
        <w:rPr>
          <w:rFonts w:eastAsia="time"/>
        </w:rPr>
      </w:pPr>
    </w:p>
    <w:p w14:paraId="33BB3DDA" w14:textId="27F0A288" w:rsidR="003E59BA" w:rsidRPr="00396F5F" w:rsidRDefault="003E59BA" w:rsidP="696DD848">
      <w:pPr>
        <w:rPr>
          <w:rFonts w:eastAsia="time"/>
          <w:b/>
          <w:bCs/>
        </w:rPr>
      </w:pPr>
      <w:r w:rsidRPr="00396F5F">
        <w:rPr>
          <w:rFonts w:eastAsia="time"/>
          <w:b/>
          <w:bCs/>
        </w:rPr>
        <w:t>Intro:</w:t>
      </w:r>
    </w:p>
    <w:p w14:paraId="19785FE9" w14:textId="10229669" w:rsidR="003E59BA" w:rsidRPr="00396F5F" w:rsidRDefault="005C29A8" w:rsidP="002242F9">
      <w:pPr>
        <w:pStyle w:val="ListParagraph"/>
        <w:numPr>
          <w:ilvl w:val="0"/>
          <w:numId w:val="27"/>
        </w:numPr>
        <w:rPr>
          <w:rFonts w:eastAsia="time"/>
        </w:rPr>
      </w:pPr>
      <w:r w:rsidRPr="00396F5F">
        <w:rPr>
          <w:rFonts w:eastAsia="time"/>
        </w:rPr>
        <w:t>Specify ni</w:t>
      </w:r>
      <w:r w:rsidR="006A3D0B" w:rsidRPr="00396F5F">
        <w:rPr>
          <w:rFonts w:eastAsia="time"/>
        </w:rPr>
        <w:t>che</w:t>
      </w:r>
      <w:r w:rsidR="00CA362D" w:rsidRPr="00396F5F">
        <w:rPr>
          <w:rFonts w:eastAsia="time"/>
        </w:rPr>
        <w:t xml:space="preserve"> to sports, since we get feedback from Anton.</w:t>
      </w:r>
    </w:p>
    <w:p w14:paraId="430A0AE0" w14:textId="77777777" w:rsidR="003E59BA" w:rsidRPr="00396F5F" w:rsidRDefault="003E59BA" w:rsidP="696DD848">
      <w:pPr>
        <w:rPr>
          <w:rFonts w:eastAsia="time"/>
        </w:rPr>
      </w:pPr>
    </w:p>
    <w:p w14:paraId="5F954F65" w14:textId="3B3C8869" w:rsidR="003E59BA" w:rsidRPr="00396F5F" w:rsidRDefault="003E59BA" w:rsidP="696DD848">
      <w:pPr>
        <w:rPr>
          <w:rFonts w:eastAsia="time"/>
          <w:b/>
          <w:bCs/>
        </w:rPr>
      </w:pPr>
      <w:r w:rsidRPr="00396F5F">
        <w:rPr>
          <w:rFonts w:eastAsia="time"/>
          <w:b/>
          <w:bCs/>
        </w:rPr>
        <w:t>Background:</w:t>
      </w:r>
    </w:p>
    <w:p w14:paraId="5E7634A6" w14:textId="239F8C48" w:rsidR="003E59BA" w:rsidRPr="00396F5F" w:rsidRDefault="006245DE" w:rsidP="002242F9">
      <w:pPr>
        <w:pStyle w:val="ListParagraph"/>
        <w:numPr>
          <w:ilvl w:val="0"/>
          <w:numId w:val="28"/>
        </w:numPr>
        <w:rPr>
          <w:rFonts w:eastAsia="time"/>
        </w:rPr>
      </w:pPr>
      <w:r w:rsidRPr="00396F5F">
        <w:rPr>
          <w:rFonts w:eastAsia="time"/>
        </w:rPr>
        <w:t>More in-depth about IMU:s (what they do, how they work, etc.)</w:t>
      </w:r>
    </w:p>
    <w:p w14:paraId="28B0CCEF" w14:textId="6D70C95D" w:rsidR="006245DE" w:rsidRPr="00396F5F" w:rsidRDefault="00CF5883" w:rsidP="002242F9">
      <w:pPr>
        <w:pStyle w:val="ListParagraph"/>
        <w:numPr>
          <w:ilvl w:val="0"/>
          <w:numId w:val="28"/>
        </w:numPr>
        <w:rPr>
          <w:rFonts w:eastAsia="time"/>
        </w:rPr>
      </w:pPr>
      <w:r w:rsidRPr="00396F5F">
        <w:rPr>
          <w:rFonts w:eastAsia="time"/>
        </w:rPr>
        <w:t>Add PCC1 background in appendix?</w:t>
      </w:r>
    </w:p>
    <w:p w14:paraId="1713C5F9" w14:textId="64CD6145" w:rsidR="00891CD6" w:rsidRPr="00396F5F" w:rsidRDefault="00891CD6" w:rsidP="002242F9">
      <w:pPr>
        <w:pStyle w:val="ListParagraph"/>
        <w:numPr>
          <w:ilvl w:val="0"/>
          <w:numId w:val="28"/>
        </w:numPr>
        <w:rPr>
          <w:rFonts w:eastAsia="time"/>
        </w:rPr>
      </w:pPr>
      <w:r w:rsidRPr="00396F5F">
        <w:rPr>
          <w:rFonts w:eastAsia="time"/>
        </w:rPr>
        <w:t>Web app –</w:t>
      </w:r>
      <w:r w:rsidR="004B28BC" w:rsidRPr="00396F5F">
        <w:rPr>
          <w:rFonts w:eastAsia="time"/>
        </w:rPr>
        <w:t xml:space="preserve"> both computers AND </w:t>
      </w:r>
      <w:r w:rsidRPr="00396F5F">
        <w:rPr>
          <w:rFonts w:eastAsia="time"/>
        </w:rPr>
        <w:t>phones?</w:t>
      </w:r>
    </w:p>
    <w:p w14:paraId="5F0CA030" w14:textId="77777777" w:rsidR="003E59BA" w:rsidRPr="00396F5F" w:rsidRDefault="003E59BA" w:rsidP="696DD848">
      <w:pPr>
        <w:rPr>
          <w:rFonts w:eastAsia="time"/>
        </w:rPr>
      </w:pPr>
    </w:p>
    <w:p w14:paraId="4CCF4087" w14:textId="73003629" w:rsidR="003E59BA" w:rsidRPr="00396F5F" w:rsidRDefault="003E59BA" w:rsidP="696DD848">
      <w:pPr>
        <w:rPr>
          <w:rFonts w:eastAsia="time"/>
          <w:b/>
          <w:bCs/>
        </w:rPr>
      </w:pPr>
      <w:r w:rsidRPr="00396F5F">
        <w:rPr>
          <w:rFonts w:eastAsia="time"/>
          <w:b/>
          <w:bCs/>
        </w:rPr>
        <w:t>Method:</w:t>
      </w:r>
    </w:p>
    <w:p w14:paraId="4433505E" w14:textId="19604294" w:rsidR="0065664B" w:rsidRPr="00396F5F" w:rsidRDefault="0065664B" w:rsidP="002242F9">
      <w:pPr>
        <w:pStyle w:val="ListParagraph"/>
        <w:numPr>
          <w:ilvl w:val="0"/>
          <w:numId w:val="26"/>
        </w:numPr>
        <w:rPr>
          <w:rFonts w:eastAsia="time"/>
        </w:rPr>
      </w:pPr>
      <w:r w:rsidRPr="00396F5F">
        <w:rPr>
          <w:rFonts w:eastAsia="time"/>
        </w:rPr>
        <w:t xml:space="preserve">Add PCC1 Method in appendix and </w:t>
      </w:r>
      <w:r w:rsidR="003E59BA" w:rsidRPr="00396F5F">
        <w:rPr>
          <w:rFonts w:eastAsia="time"/>
        </w:rPr>
        <w:t>refer to it in PCC2 Method</w:t>
      </w:r>
      <w:r w:rsidR="00CF5883" w:rsidRPr="00396F5F">
        <w:rPr>
          <w:rFonts w:eastAsia="time"/>
        </w:rPr>
        <w:t>?</w:t>
      </w:r>
    </w:p>
    <w:p w14:paraId="18AA9581" w14:textId="09E2661A" w:rsidR="007F0E29" w:rsidRPr="00396F5F" w:rsidRDefault="007F0E29" w:rsidP="002242F9">
      <w:pPr>
        <w:pStyle w:val="ListParagraph"/>
        <w:numPr>
          <w:ilvl w:val="0"/>
          <w:numId w:val="26"/>
        </w:numPr>
        <w:rPr>
          <w:rFonts w:eastAsia="time"/>
        </w:rPr>
      </w:pPr>
      <w:r w:rsidRPr="00396F5F">
        <w:rPr>
          <w:rFonts w:eastAsia="time"/>
        </w:rPr>
        <w:t>Tutorial in web app?</w:t>
      </w:r>
    </w:p>
    <w:p w14:paraId="77652878" w14:textId="77777777" w:rsidR="00523497" w:rsidRPr="00396F5F" w:rsidRDefault="00523497" w:rsidP="00523497">
      <w:pPr>
        <w:rPr>
          <w:rFonts w:eastAsia="time"/>
        </w:rPr>
      </w:pPr>
    </w:p>
    <w:p w14:paraId="51A631D2" w14:textId="6E3844D6" w:rsidR="00523497" w:rsidRPr="00396F5F" w:rsidRDefault="00523497" w:rsidP="00523497">
      <w:pPr>
        <w:rPr>
          <w:rFonts w:eastAsia="time"/>
          <w:b/>
          <w:bCs/>
        </w:rPr>
      </w:pPr>
      <w:r w:rsidRPr="00396F5F">
        <w:rPr>
          <w:rFonts w:eastAsia="time"/>
          <w:b/>
          <w:bCs/>
        </w:rPr>
        <w:t>Results:</w:t>
      </w:r>
    </w:p>
    <w:p w14:paraId="78FC6350" w14:textId="4111EAF2" w:rsidR="00523497" w:rsidRPr="00396F5F" w:rsidRDefault="00817498" w:rsidP="002242F9">
      <w:pPr>
        <w:pStyle w:val="ListParagraph"/>
        <w:numPr>
          <w:ilvl w:val="0"/>
          <w:numId w:val="26"/>
        </w:numPr>
        <w:rPr>
          <w:rFonts w:eastAsia="time"/>
        </w:rPr>
      </w:pPr>
      <w:r w:rsidRPr="00396F5F">
        <w:rPr>
          <w:rFonts w:eastAsia="time"/>
        </w:rPr>
        <w:t xml:space="preserve">Don’t say “To do </w:t>
      </w:r>
      <w:r w:rsidRPr="00396F5F">
        <w:rPr>
          <w:rFonts w:eastAsia="time"/>
          <w:i/>
          <w:iCs/>
        </w:rPr>
        <w:t>this</w:t>
      </w:r>
      <w:r w:rsidRPr="00396F5F">
        <w:rPr>
          <w:rFonts w:eastAsia="time"/>
        </w:rPr>
        <w:t xml:space="preserve">, to do </w:t>
      </w:r>
      <w:r w:rsidRPr="00396F5F">
        <w:rPr>
          <w:rFonts w:eastAsia="time"/>
          <w:i/>
          <w:iCs/>
        </w:rPr>
        <w:t>this</w:t>
      </w:r>
      <w:r w:rsidRPr="00396F5F">
        <w:rPr>
          <w:rFonts w:eastAsia="time"/>
        </w:rPr>
        <w:t>.”</w:t>
      </w:r>
    </w:p>
    <w:p w14:paraId="2A9E1DC1" w14:textId="668DE4EB" w:rsidR="003A3BB8" w:rsidRPr="00396F5F" w:rsidRDefault="003A3BB8" w:rsidP="002242F9">
      <w:pPr>
        <w:pStyle w:val="ListParagraph"/>
        <w:numPr>
          <w:ilvl w:val="0"/>
          <w:numId w:val="26"/>
        </w:numPr>
        <w:rPr>
          <w:rFonts w:eastAsia="time"/>
        </w:rPr>
      </w:pPr>
      <w:r w:rsidRPr="00396F5F">
        <w:rPr>
          <w:rFonts w:eastAsia="time"/>
        </w:rPr>
        <w:t xml:space="preserve">Instead, briefly mention each page/menu option and name corresponding </w:t>
      </w:r>
      <w:r w:rsidR="007F0E29" w:rsidRPr="00396F5F">
        <w:rPr>
          <w:rFonts w:eastAsia="time"/>
        </w:rPr>
        <w:t>features.</w:t>
      </w:r>
    </w:p>
    <w:p w14:paraId="01B03014" w14:textId="37CDC32F" w:rsidR="007F0E29" w:rsidRPr="00396F5F" w:rsidRDefault="007F0E29" w:rsidP="002242F9">
      <w:pPr>
        <w:pStyle w:val="ListParagraph"/>
        <w:numPr>
          <w:ilvl w:val="0"/>
          <w:numId w:val="26"/>
        </w:numPr>
        <w:rPr>
          <w:rFonts w:eastAsia="time"/>
        </w:rPr>
      </w:pPr>
      <w:r w:rsidRPr="00396F5F">
        <w:rPr>
          <w:rFonts w:eastAsia="time"/>
        </w:rPr>
        <w:t>Add DEMO video in GitHub (for user). Like a tutorial.</w:t>
      </w:r>
    </w:p>
    <w:p w14:paraId="5983A03E" w14:textId="77777777" w:rsidR="00523497" w:rsidRPr="00396F5F" w:rsidRDefault="00523497" w:rsidP="00523497">
      <w:pPr>
        <w:rPr>
          <w:rFonts w:eastAsia="time"/>
        </w:rPr>
      </w:pPr>
    </w:p>
    <w:p w14:paraId="110A948E" w14:textId="34325409" w:rsidR="00523497" w:rsidRPr="00396F5F" w:rsidRDefault="00523497" w:rsidP="00523497">
      <w:pPr>
        <w:rPr>
          <w:rFonts w:eastAsia="time"/>
          <w:b/>
          <w:bCs/>
        </w:rPr>
      </w:pPr>
      <w:r w:rsidRPr="00396F5F">
        <w:rPr>
          <w:rFonts w:eastAsia="time"/>
          <w:b/>
          <w:bCs/>
        </w:rPr>
        <w:t>Conclusion:</w:t>
      </w:r>
    </w:p>
    <w:p w14:paraId="1C99FFB1" w14:textId="77777777" w:rsidR="00CA362D" w:rsidRPr="00396F5F" w:rsidRDefault="00CA362D" w:rsidP="0D996B44">
      <w:pPr>
        <w:rPr>
          <w:rFonts w:eastAsia="time"/>
        </w:rPr>
      </w:pPr>
    </w:p>
    <w:p w14:paraId="373EEA3D" w14:textId="6CFB7042" w:rsidR="0D996B44" w:rsidRPr="00396F5F" w:rsidRDefault="0D996B44" w:rsidP="0D996B44">
      <w:pPr>
        <w:rPr>
          <w:rFonts w:eastAsia="time"/>
        </w:rPr>
      </w:pPr>
    </w:p>
    <w:p w14:paraId="2DD7B2BC" w14:textId="2E276B9F" w:rsidR="1BEA441D" w:rsidRPr="00396F5F" w:rsidRDefault="1BEA441D" w:rsidP="0D996B44">
      <w:pPr>
        <w:spacing w:after="160" w:line="276" w:lineRule="auto"/>
        <w:rPr>
          <w:rFonts w:eastAsia="time"/>
        </w:rPr>
      </w:pPr>
      <w:r w:rsidRPr="00396F5F">
        <w:rPr>
          <w:rFonts w:eastAsia="time"/>
          <w:b/>
          <w:bCs/>
          <w:u w:val="single"/>
        </w:rPr>
        <w:t>Progress Report Initial Plan:</w:t>
      </w:r>
    </w:p>
    <w:p w14:paraId="599F89F8" w14:textId="11318595" w:rsidR="0D996B44" w:rsidRPr="00396F5F" w:rsidRDefault="0D996B44" w:rsidP="0D996B44">
      <w:pPr>
        <w:spacing w:after="160" w:line="276" w:lineRule="auto"/>
        <w:rPr>
          <w:rFonts w:eastAsia="time"/>
        </w:rPr>
      </w:pPr>
      <w:r w:rsidRPr="00396F5F">
        <w:br/>
      </w:r>
      <w:r w:rsidR="575BAF87" w:rsidRPr="00396F5F">
        <w:rPr>
          <w:rFonts w:eastAsia="Aptos"/>
          <w:highlight w:val="yellow"/>
        </w:rPr>
        <w:t>Sahand</w:t>
      </w:r>
      <w:r w:rsidR="575BAF87" w:rsidRPr="00396F5F">
        <w:rPr>
          <w:rFonts w:eastAsia="Aptos"/>
        </w:rPr>
        <w:t xml:space="preserve">, </w:t>
      </w:r>
      <w:r w:rsidR="575BAF87" w:rsidRPr="00396F5F">
        <w:rPr>
          <w:rFonts w:eastAsia="Aptos"/>
          <w:highlight w:val="green"/>
        </w:rPr>
        <w:t>Alex</w:t>
      </w:r>
      <w:r w:rsidR="575BAF87" w:rsidRPr="00396F5F">
        <w:rPr>
          <w:rFonts w:eastAsia="Aptos"/>
        </w:rPr>
        <w:t xml:space="preserve">, </w:t>
      </w:r>
      <w:r w:rsidR="575BAF87" w:rsidRPr="00396F5F">
        <w:rPr>
          <w:rFonts w:eastAsia="Aptos"/>
          <w:highlight w:val="cyan"/>
        </w:rPr>
        <w:t>Jack</w:t>
      </w:r>
    </w:p>
    <w:p w14:paraId="70CB2D06" w14:textId="03D3C0C1" w:rsidR="575BAF87" w:rsidRPr="00396F5F" w:rsidRDefault="575BAF87" w:rsidP="0D996B44">
      <w:pPr>
        <w:spacing w:after="160" w:line="276" w:lineRule="auto"/>
      </w:pPr>
      <w:r w:rsidRPr="00396F5F">
        <w:rPr>
          <w:rFonts w:eastAsia="Aptos"/>
        </w:rPr>
        <w:t>Intro:</w:t>
      </w:r>
    </w:p>
    <w:p w14:paraId="7D36BBD5" w14:textId="4FC6B378" w:rsidR="575BAF87" w:rsidRPr="00396F5F" w:rsidRDefault="575BAF87" w:rsidP="002242F9">
      <w:pPr>
        <w:pStyle w:val="ListParagraph"/>
        <w:numPr>
          <w:ilvl w:val="0"/>
          <w:numId w:val="8"/>
        </w:numPr>
        <w:spacing w:line="276" w:lineRule="auto"/>
        <w:rPr>
          <w:rFonts w:eastAsia="Aptos"/>
          <w:highlight w:val="yellow"/>
        </w:rPr>
      </w:pPr>
      <w:r w:rsidRPr="00396F5F">
        <w:rPr>
          <w:rFonts w:eastAsia="Aptos"/>
          <w:highlight w:val="yellow"/>
        </w:rPr>
        <w:t>Context, Niche, Aim, etc</w:t>
      </w:r>
    </w:p>
    <w:p w14:paraId="470722D4" w14:textId="11B9FA4F" w:rsidR="575BAF87" w:rsidRPr="00396F5F" w:rsidRDefault="575BAF87" w:rsidP="0D996B44">
      <w:pPr>
        <w:spacing w:after="160" w:line="276" w:lineRule="auto"/>
      </w:pPr>
      <w:r w:rsidRPr="00396F5F">
        <w:rPr>
          <w:rFonts w:eastAsia="Aptos"/>
        </w:rPr>
        <w:t>Background:</w:t>
      </w:r>
    </w:p>
    <w:p w14:paraId="20AF1A0F" w14:textId="7EFC5A7C"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 xml:space="preserve">Skeleton Tracking </w:t>
      </w:r>
    </w:p>
    <w:p w14:paraId="2277A63B" w14:textId="36B24053"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 xml:space="preserve">IMU’s </w:t>
      </w:r>
    </w:p>
    <w:p w14:paraId="3E3537FB" w14:textId="5C0EF2B4"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 xml:space="preserve">Filtering/Signal Processing </w:t>
      </w:r>
    </w:p>
    <w:p w14:paraId="4BCB3EC7" w14:textId="64C02615"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Sensor Fusion</w:t>
      </w:r>
    </w:p>
    <w:p w14:paraId="1A652151" w14:textId="2D421A62" w:rsidR="575BAF87" w:rsidRPr="00396F5F" w:rsidRDefault="575BAF87" w:rsidP="0D996B44">
      <w:pPr>
        <w:spacing w:after="160" w:line="276" w:lineRule="auto"/>
      </w:pPr>
      <w:r w:rsidRPr="00396F5F">
        <w:rPr>
          <w:rFonts w:eastAsia="Aptos"/>
        </w:rPr>
        <w:t>Methods:</w:t>
      </w:r>
    </w:p>
    <w:p w14:paraId="61323157" w14:textId="2F3E8701" w:rsidR="575BAF87" w:rsidRPr="00396F5F" w:rsidRDefault="575BAF87" w:rsidP="002242F9">
      <w:pPr>
        <w:pStyle w:val="ListParagraph"/>
        <w:numPr>
          <w:ilvl w:val="0"/>
          <w:numId w:val="8"/>
        </w:numPr>
        <w:spacing w:line="276" w:lineRule="auto"/>
        <w:rPr>
          <w:rFonts w:eastAsia="Aptos"/>
          <w:highlight w:val="yellow"/>
        </w:rPr>
      </w:pPr>
      <w:r w:rsidRPr="00396F5F">
        <w:rPr>
          <w:rFonts w:eastAsia="Aptos"/>
          <w:highlight w:val="yellow"/>
        </w:rPr>
        <w:t>Web App Development</w:t>
      </w:r>
    </w:p>
    <w:p w14:paraId="46CB8F8A" w14:textId="73E80D6C"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Skeleton Angles (Video)</w:t>
      </w:r>
    </w:p>
    <w:p w14:paraId="4285AA34" w14:textId="4FE2A696"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Signal Processing/Filtering</w:t>
      </w:r>
    </w:p>
    <w:p w14:paraId="2D83F226" w14:textId="0A99BE8D"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Sensor Fusion/IMU Angles</w:t>
      </w:r>
    </w:p>
    <w:p w14:paraId="1377F41A" w14:textId="19916222" w:rsidR="575BAF87" w:rsidRPr="00396F5F" w:rsidRDefault="575BAF87" w:rsidP="0D996B44">
      <w:pPr>
        <w:spacing w:after="160" w:line="276" w:lineRule="auto"/>
      </w:pPr>
      <w:r w:rsidRPr="00396F5F">
        <w:rPr>
          <w:rFonts w:eastAsia="Aptos"/>
        </w:rPr>
        <w:t>Results:</w:t>
      </w:r>
    </w:p>
    <w:p w14:paraId="6FBC74CD" w14:textId="68AFE406" w:rsidR="575BAF87" w:rsidRPr="00396F5F" w:rsidRDefault="575BAF87" w:rsidP="002242F9">
      <w:pPr>
        <w:pStyle w:val="ListParagraph"/>
        <w:numPr>
          <w:ilvl w:val="0"/>
          <w:numId w:val="8"/>
        </w:numPr>
        <w:spacing w:line="276" w:lineRule="auto"/>
        <w:rPr>
          <w:rFonts w:eastAsia="Aptos"/>
          <w:highlight w:val="yellow"/>
        </w:rPr>
      </w:pPr>
      <w:r w:rsidRPr="00396F5F">
        <w:rPr>
          <w:rFonts w:eastAsia="Aptos"/>
          <w:highlight w:val="yellow"/>
        </w:rPr>
        <w:t>Current Web App Features</w:t>
      </w:r>
    </w:p>
    <w:p w14:paraId="46DFA004" w14:textId="72044BFC"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Filtering Results</w:t>
      </w:r>
    </w:p>
    <w:p w14:paraId="14146005" w14:textId="0A235B0F" w:rsidR="575BAF87" w:rsidRPr="00396F5F" w:rsidRDefault="575BAF87" w:rsidP="002242F9">
      <w:pPr>
        <w:pStyle w:val="ListParagraph"/>
        <w:numPr>
          <w:ilvl w:val="0"/>
          <w:numId w:val="8"/>
        </w:numPr>
        <w:spacing w:line="276" w:lineRule="auto"/>
        <w:rPr>
          <w:rFonts w:eastAsia="Aptos"/>
          <w:highlight w:val="green"/>
        </w:rPr>
      </w:pPr>
      <w:r w:rsidRPr="00396F5F">
        <w:rPr>
          <w:rFonts w:eastAsia="Aptos"/>
          <w:highlight w:val="green"/>
        </w:rPr>
        <w:t>Skeleton Angle Results</w:t>
      </w:r>
    </w:p>
    <w:p w14:paraId="7A5D6833" w14:textId="528AE6CF"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Sensor Fusion Results</w:t>
      </w:r>
    </w:p>
    <w:p w14:paraId="0427938E" w14:textId="60E40431"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IMU Angle Results</w:t>
      </w:r>
    </w:p>
    <w:p w14:paraId="4CE2B4B8" w14:textId="15281C03" w:rsidR="575BAF87" w:rsidRPr="00396F5F" w:rsidRDefault="575BAF87" w:rsidP="002242F9">
      <w:pPr>
        <w:pStyle w:val="ListParagraph"/>
        <w:numPr>
          <w:ilvl w:val="0"/>
          <w:numId w:val="8"/>
        </w:numPr>
        <w:spacing w:line="276" w:lineRule="auto"/>
        <w:rPr>
          <w:rFonts w:eastAsia="Aptos"/>
          <w:highlight w:val="cyan"/>
        </w:rPr>
      </w:pPr>
      <w:r w:rsidRPr="00396F5F">
        <w:rPr>
          <w:rFonts w:eastAsia="Aptos"/>
          <w:highlight w:val="cyan"/>
        </w:rPr>
        <w:t>Future Planned Experiments</w:t>
      </w:r>
    </w:p>
    <w:p w14:paraId="10C9B351" w14:textId="203659E0" w:rsidR="0D996B44" w:rsidRPr="00396F5F" w:rsidRDefault="0D996B44" w:rsidP="0D996B44">
      <w:pPr>
        <w:rPr>
          <w:rFonts w:eastAsia="time"/>
        </w:rPr>
      </w:pPr>
    </w:p>
    <w:p w14:paraId="2B203E59" w14:textId="77777777" w:rsidR="00D71949" w:rsidRPr="00396F5F" w:rsidRDefault="00D71949" w:rsidP="0D996B44">
      <w:pPr>
        <w:rPr>
          <w:rFonts w:eastAsia="time"/>
        </w:rPr>
      </w:pPr>
    </w:p>
    <w:p w14:paraId="406F02F2" w14:textId="7DD0CA7D" w:rsidR="00D71949" w:rsidRPr="00396F5F" w:rsidRDefault="00D71949">
      <w:pPr>
        <w:spacing w:after="160"/>
        <w:rPr>
          <w:rFonts w:eastAsia="time"/>
        </w:rPr>
      </w:pPr>
      <w:r w:rsidRPr="00396F5F">
        <w:rPr>
          <w:rFonts w:eastAsia="time"/>
        </w:rPr>
        <w:br w:type="page"/>
      </w:r>
    </w:p>
    <w:p w14:paraId="4D6739D6" w14:textId="71F16BB2" w:rsidR="00D71949" w:rsidRPr="00396F5F" w:rsidRDefault="00D71949" w:rsidP="00D71949">
      <w:pPr>
        <w:pStyle w:val="Heading1"/>
        <w:rPr>
          <w:rFonts w:eastAsia="time"/>
        </w:rPr>
      </w:pPr>
      <w:r w:rsidRPr="00396F5F">
        <w:rPr>
          <w:rFonts w:eastAsia="time"/>
        </w:rPr>
        <w:t xml:space="preserve">2026-02-23 </w:t>
      </w:r>
      <w:r w:rsidR="00120063" w:rsidRPr="00396F5F">
        <w:rPr>
          <w:rFonts w:eastAsia="time"/>
        </w:rPr>
        <w:t>N</w:t>
      </w:r>
      <w:r w:rsidR="00AF6BE5" w:rsidRPr="00396F5F">
        <w:rPr>
          <w:rFonts w:eastAsia="time"/>
        </w:rPr>
        <w:t>otes before group meeting</w:t>
      </w:r>
      <w:r w:rsidRPr="00396F5F">
        <w:rPr>
          <w:rFonts w:eastAsia="time"/>
        </w:rPr>
        <w:t xml:space="preserve"> </w:t>
      </w:r>
    </w:p>
    <w:p w14:paraId="7812FAD8" w14:textId="2860EC8C" w:rsidR="00D71949" w:rsidRPr="00396F5F" w:rsidRDefault="00D71949" w:rsidP="00D71949">
      <w:pPr>
        <w:rPr>
          <w:rFonts w:eastAsia="time"/>
          <w:b/>
          <w:bCs/>
        </w:rPr>
      </w:pPr>
    </w:p>
    <w:p w14:paraId="6B932934" w14:textId="75819BCE" w:rsidR="00C4645A" w:rsidRPr="00396F5F" w:rsidRDefault="004A30E9" w:rsidP="00C4645A">
      <w:pPr>
        <w:pStyle w:val="Heading2"/>
        <w:rPr>
          <w:rFonts w:eastAsia="time"/>
        </w:rPr>
      </w:pPr>
      <w:r>
        <w:rPr>
          <w:rFonts w:eastAsia="time"/>
        </w:rPr>
        <w:t xml:space="preserve">1. </w:t>
      </w:r>
      <w:r w:rsidR="00C4645A" w:rsidRPr="00396F5F">
        <w:rPr>
          <w:rFonts w:eastAsia="time"/>
        </w:rPr>
        <w:t>Simplified System Structure</w:t>
      </w:r>
    </w:p>
    <w:p w14:paraId="24438F05" w14:textId="2BFAFE41" w:rsidR="00C4645A" w:rsidRPr="00396F5F" w:rsidRDefault="00C4645A" w:rsidP="00E778BA">
      <w:pPr>
        <w:pStyle w:val="Heading3"/>
      </w:pPr>
      <w:r w:rsidRPr="00396F5F">
        <w:t>Project Model</w:t>
      </w:r>
    </w:p>
    <w:p w14:paraId="79129842" w14:textId="79D1591B" w:rsidR="00C4645A" w:rsidRPr="00396F5F" w:rsidRDefault="00C4645A" w:rsidP="002242F9">
      <w:pPr>
        <w:pStyle w:val="ListParagraph"/>
        <w:numPr>
          <w:ilvl w:val="0"/>
          <w:numId w:val="30"/>
        </w:numPr>
      </w:pPr>
      <w:r w:rsidRPr="00396F5F">
        <w:t>A Project contains multiple Sessions.</w:t>
      </w:r>
    </w:p>
    <w:p w14:paraId="78A2C5E1" w14:textId="77777777" w:rsidR="000C1E53" w:rsidRPr="00396F5F" w:rsidRDefault="00C4645A" w:rsidP="002242F9">
      <w:pPr>
        <w:pStyle w:val="ListParagraph"/>
        <w:numPr>
          <w:ilvl w:val="0"/>
          <w:numId w:val="30"/>
        </w:numPr>
      </w:pPr>
      <w:r w:rsidRPr="00396F5F">
        <w:t>A Session contains:</w:t>
      </w:r>
      <w:r w:rsidR="003E73E0" w:rsidRPr="00396F5F">
        <w:t xml:space="preserve"> o</w:t>
      </w:r>
      <w:r w:rsidRPr="00396F5F">
        <w:t>ne video</w:t>
      </w:r>
      <w:r w:rsidR="003E73E0" w:rsidRPr="00396F5F">
        <w:t xml:space="preserve"> + </w:t>
      </w:r>
      <w:r w:rsidR="000C1E53" w:rsidRPr="00396F5F">
        <w:t>one/multiple</w:t>
      </w:r>
      <w:r w:rsidRPr="00396F5F">
        <w:t xml:space="preserve"> IMU dataset</w:t>
      </w:r>
      <w:r w:rsidR="000C1E53" w:rsidRPr="00396F5F">
        <w:t>s</w:t>
      </w:r>
    </w:p>
    <w:p w14:paraId="6135F538" w14:textId="0493D8FB" w:rsidR="00C4645A" w:rsidRPr="00396F5F" w:rsidRDefault="00C4645A" w:rsidP="002242F9">
      <w:pPr>
        <w:pStyle w:val="ListParagraph"/>
        <w:numPr>
          <w:ilvl w:val="0"/>
          <w:numId w:val="30"/>
        </w:numPr>
      </w:pPr>
      <w:r w:rsidRPr="00396F5F">
        <w:t xml:space="preserve">Batch upload of </w:t>
      </w:r>
      <w:r w:rsidR="00A04DB3">
        <w:t xml:space="preserve">projects and/or </w:t>
      </w:r>
      <w:r w:rsidRPr="00396F5F">
        <w:t>sessions should be supported.</w:t>
      </w:r>
    </w:p>
    <w:p w14:paraId="6E0D5090" w14:textId="77777777" w:rsidR="00C4645A" w:rsidRPr="00396F5F" w:rsidRDefault="00C4645A" w:rsidP="00C4645A"/>
    <w:p w14:paraId="0FD8A1BF" w14:textId="77777777" w:rsidR="00C4645A" w:rsidRPr="00396F5F" w:rsidRDefault="00C4645A" w:rsidP="00E778BA">
      <w:pPr>
        <w:pStyle w:val="Heading3"/>
      </w:pPr>
      <w:r w:rsidRPr="00396F5F">
        <w:t>Sensor Selection</w:t>
      </w:r>
    </w:p>
    <w:p w14:paraId="1AB79E4E" w14:textId="77777777" w:rsidR="00C4645A" w:rsidRPr="00396F5F" w:rsidRDefault="00C4645A" w:rsidP="002242F9">
      <w:pPr>
        <w:pStyle w:val="ListParagraph"/>
        <w:numPr>
          <w:ilvl w:val="0"/>
          <w:numId w:val="31"/>
        </w:numPr>
      </w:pPr>
      <w:r w:rsidRPr="00396F5F">
        <w:t>Support: Accelerometer, Gyroscope, Magnetometer.</w:t>
      </w:r>
    </w:p>
    <w:p w14:paraId="7E3D3A36" w14:textId="77777777" w:rsidR="00C4645A" w:rsidRPr="00396F5F" w:rsidRDefault="00C4645A" w:rsidP="002242F9">
      <w:pPr>
        <w:pStyle w:val="ListParagraph"/>
        <w:numPr>
          <w:ilvl w:val="0"/>
          <w:numId w:val="31"/>
        </w:numPr>
      </w:pPr>
      <w:r w:rsidRPr="00396F5F">
        <w:t>Default: show one sensor at a time.</w:t>
      </w:r>
    </w:p>
    <w:p w14:paraId="2D071950" w14:textId="77777777" w:rsidR="00C4645A" w:rsidRPr="00396F5F" w:rsidRDefault="00C4645A" w:rsidP="002242F9">
      <w:pPr>
        <w:pStyle w:val="ListParagraph"/>
        <w:numPr>
          <w:ilvl w:val="0"/>
          <w:numId w:val="31"/>
        </w:numPr>
      </w:pPr>
      <w:r w:rsidRPr="00396F5F">
        <w:t>Optional compare mode.</w:t>
      </w:r>
    </w:p>
    <w:p w14:paraId="0462CA43" w14:textId="77777777" w:rsidR="00C4645A" w:rsidRPr="00396F5F" w:rsidRDefault="00C4645A" w:rsidP="00C4645A"/>
    <w:p w14:paraId="6A829756" w14:textId="71EA7933" w:rsidR="00C4645A" w:rsidRPr="00396F5F" w:rsidRDefault="00C4645A" w:rsidP="00E778BA">
      <w:pPr>
        <w:pStyle w:val="Heading3"/>
      </w:pPr>
      <w:r w:rsidRPr="00396F5F">
        <w:t>Visualization</w:t>
      </w:r>
    </w:p>
    <w:p w14:paraId="7A471A9B" w14:textId="7B3A2D55" w:rsidR="00C4645A" w:rsidRPr="00396F5F" w:rsidRDefault="00C4645A" w:rsidP="00C4645A">
      <w:r w:rsidRPr="00396F5F">
        <w:t>Two modes:</w:t>
      </w:r>
    </w:p>
    <w:p w14:paraId="3CC5BC87" w14:textId="07CD7C1C" w:rsidR="00C4645A" w:rsidRPr="00396F5F" w:rsidRDefault="00C4645A" w:rsidP="002242F9">
      <w:pPr>
        <w:pStyle w:val="ListParagraph"/>
        <w:numPr>
          <w:ilvl w:val="0"/>
          <w:numId w:val="32"/>
        </w:numPr>
      </w:pPr>
      <w:r w:rsidRPr="00396F5F">
        <w:t>Overlay mode (key metrics on video).</w:t>
      </w:r>
    </w:p>
    <w:p w14:paraId="468C5A0B" w14:textId="77777777" w:rsidR="000C1E53" w:rsidRPr="00396F5F" w:rsidRDefault="00C4645A" w:rsidP="002242F9">
      <w:pPr>
        <w:pStyle w:val="ListParagraph"/>
        <w:numPr>
          <w:ilvl w:val="0"/>
          <w:numId w:val="32"/>
        </w:numPr>
      </w:pPr>
      <w:r w:rsidRPr="00396F5F">
        <w:t>Analysis mode (graphs next to video).</w:t>
      </w:r>
    </w:p>
    <w:p w14:paraId="2C745B37" w14:textId="5E358717" w:rsidR="00C4645A" w:rsidRPr="00396F5F" w:rsidRDefault="00C4645A" w:rsidP="002242F9">
      <w:pPr>
        <w:pStyle w:val="ListParagraph"/>
        <w:numPr>
          <w:ilvl w:val="0"/>
          <w:numId w:val="32"/>
        </w:numPr>
      </w:pPr>
      <w:r w:rsidRPr="00396F5F">
        <w:t>Sport presets determine which metrics are shown.</w:t>
      </w:r>
    </w:p>
    <w:p w14:paraId="06DC0D33" w14:textId="77777777" w:rsidR="00C4645A" w:rsidRPr="00396F5F" w:rsidRDefault="00C4645A" w:rsidP="00C4645A"/>
    <w:p w14:paraId="42F30431" w14:textId="77777777" w:rsidR="00C4645A" w:rsidRPr="00396F5F" w:rsidRDefault="00C4645A" w:rsidP="00E778BA">
      <w:pPr>
        <w:pStyle w:val="Heading3"/>
      </w:pPr>
      <w:r w:rsidRPr="00396F5F">
        <w:t>Timestamp System</w:t>
      </w:r>
    </w:p>
    <w:p w14:paraId="65F0E85B" w14:textId="77777777" w:rsidR="00C4645A" w:rsidRPr="00396F5F" w:rsidRDefault="00C4645A" w:rsidP="002242F9">
      <w:pPr>
        <w:pStyle w:val="ListParagraph"/>
        <w:numPr>
          <w:ilvl w:val="0"/>
          <w:numId w:val="33"/>
        </w:numPr>
      </w:pPr>
      <w:r w:rsidRPr="00396F5F">
        <w:t>Simple event creation.</w:t>
      </w:r>
    </w:p>
    <w:p w14:paraId="5FD27B28" w14:textId="77777777" w:rsidR="00C4645A" w:rsidRPr="00C16AAD" w:rsidRDefault="00C4645A" w:rsidP="002242F9">
      <w:pPr>
        <w:pStyle w:val="ListParagraph"/>
        <w:numPr>
          <w:ilvl w:val="0"/>
          <w:numId w:val="33"/>
        </w:numPr>
      </w:pPr>
      <w:r w:rsidRPr="00C16AAD">
        <w:t>Automatic default window (e.g., -5s / +3s).</w:t>
      </w:r>
    </w:p>
    <w:p w14:paraId="24A1C757" w14:textId="77777777" w:rsidR="00C4645A" w:rsidRPr="00396F5F" w:rsidRDefault="00C4645A" w:rsidP="002242F9">
      <w:pPr>
        <w:pStyle w:val="ListParagraph"/>
        <w:numPr>
          <w:ilvl w:val="0"/>
          <w:numId w:val="33"/>
        </w:numPr>
      </w:pPr>
      <w:r w:rsidRPr="00396F5F">
        <w:t>Editable boundaries.</w:t>
      </w:r>
    </w:p>
    <w:p w14:paraId="6FD1AAF9" w14:textId="77777777" w:rsidR="000C1E53" w:rsidRPr="00396F5F" w:rsidRDefault="00C4645A" w:rsidP="002242F9">
      <w:pPr>
        <w:pStyle w:val="ListParagraph"/>
        <w:numPr>
          <w:ilvl w:val="0"/>
          <w:numId w:val="33"/>
        </w:numPr>
      </w:pPr>
      <w:r w:rsidRPr="00396F5F">
        <w:t>Global library of timestamp types.</w:t>
      </w:r>
    </w:p>
    <w:p w14:paraId="41E9DCDC" w14:textId="4843E5BF" w:rsidR="00C4645A" w:rsidRPr="00396F5F" w:rsidRDefault="00C4645A" w:rsidP="002242F9">
      <w:pPr>
        <w:pStyle w:val="ListParagraph"/>
        <w:numPr>
          <w:ilvl w:val="0"/>
          <w:numId w:val="33"/>
        </w:numPr>
      </w:pPr>
      <w:r w:rsidRPr="00396F5F">
        <w:t>Keep tagging lightweight and structured.</w:t>
      </w:r>
    </w:p>
    <w:p w14:paraId="43CAB97D" w14:textId="77777777" w:rsidR="00C4645A" w:rsidRPr="00396F5F" w:rsidRDefault="00C4645A" w:rsidP="00C4645A"/>
    <w:p w14:paraId="13EBEE37" w14:textId="6F3C1350" w:rsidR="00C4645A" w:rsidRPr="00396F5F" w:rsidRDefault="00C4645A" w:rsidP="003E73E0">
      <w:pPr>
        <w:pStyle w:val="Heading3"/>
      </w:pPr>
      <w:r w:rsidRPr="00396F5F">
        <w:t>Session Comparison</w:t>
      </w:r>
    </w:p>
    <w:p w14:paraId="177E3790" w14:textId="564B10D2" w:rsidR="00C4645A" w:rsidRPr="00396F5F" w:rsidRDefault="00C4645A" w:rsidP="002242F9">
      <w:pPr>
        <w:pStyle w:val="ListParagraph"/>
        <w:numPr>
          <w:ilvl w:val="0"/>
          <w:numId w:val="34"/>
        </w:numPr>
      </w:pPr>
      <w:r w:rsidRPr="00396F5F">
        <w:t>Compare two sessions side-by-side.</w:t>
      </w:r>
    </w:p>
    <w:p w14:paraId="4A1950BF" w14:textId="77777777" w:rsidR="003E73E0" w:rsidRPr="00396F5F" w:rsidRDefault="00C4645A" w:rsidP="002242F9">
      <w:pPr>
        <w:pStyle w:val="ListParagraph"/>
        <w:numPr>
          <w:ilvl w:val="0"/>
          <w:numId w:val="34"/>
        </w:numPr>
      </w:pPr>
      <w:r w:rsidRPr="00396F5F">
        <w:t>Compare selected timestamp windows.</w:t>
      </w:r>
    </w:p>
    <w:p w14:paraId="14C58DFF" w14:textId="6336D86A" w:rsidR="00C4645A" w:rsidRPr="00396F5F" w:rsidRDefault="00C4645A" w:rsidP="002242F9">
      <w:pPr>
        <w:pStyle w:val="ListParagraph"/>
        <w:numPr>
          <w:ilvl w:val="0"/>
          <w:numId w:val="34"/>
        </w:numPr>
      </w:pPr>
      <w:r w:rsidRPr="00396F5F">
        <w:t>Advanced summaries are future features.</w:t>
      </w:r>
    </w:p>
    <w:p w14:paraId="79E53ED5" w14:textId="77777777" w:rsidR="00C4645A" w:rsidRPr="00396F5F" w:rsidRDefault="00C4645A" w:rsidP="00C4645A"/>
    <w:p w14:paraId="5B119330" w14:textId="790C00C2" w:rsidR="00C4645A" w:rsidRPr="00396F5F" w:rsidRDefault="00C4645A" w:rsidP="000C1E53">
      <w:pPr>
        <w:pStyle w:val="Heading3"/>
      </w:pPr>
      <w:r w:rsidRPr="00396F5F">
        <w:t>Sport Presets</w:t>
      </w:r>
    </w:p>
    <w:p w14:paraId="141DEAE8" w14:textId="68902953" w:rsidR="00C4645A" w:rsidRPr="00396F5F" w:rsidRDefault="00C4645A" w:rsidP="00C4645A">
      <w:r w:rsidRPr="00396F5F">
        <w:t>A preset defines:</w:t>
      </w:r>
    </w:p>
    <w:p w14:paraId="7DC9BF39" w14:textId="709BDFA9" w:rsidR="00C4645A" w:rsidRPr="00396F5F" w:rsidRDefault="00C4645A" w:rsidP="002242F9">
      <w:pPr>
        <w:pStyle w:val="ListParagraph"/>
        <w:numPr>
          <w:ilvl w:val="0"/>
          <w:numId w:val="35"/>
        </w:numPr>
      </w:pPr>
      <w:r w:rsidRPr="00396F5F">
        <w:t>Default sensor</w:t>
      </w:r>
    </w:p>
    <w:p w14:paraId="5B1F7302" w14:textId="690F897E" w:rsidR="00C4645A" w:rsidRPr="00396F5F" w:rsidRDefault="00C4645A" w:rsidP="002242F9">
      <w:pPr>
        <w:pStyle w:val="ListParagraph"/>
        <w:numPr>
          <w:ilvl w:val="0"/>
          <w:numId w:val="35"/>
        </w:numPr>
      </w:pPr>
      <w:r w:rsidRPr="00396F5F">
        <w:t>Key metrics</w:t>
      </w:r>
    </w:p>
    <w:p w14:paraId="74EEB0C8" w14:textId="3B4A92B3" w:rsidR="00C4645A" w:rsidRPr="00396F5F" w:rsidRDefault="00C4645A" w:rsidP="002242F9">
      <w:pPr>
        <w:pStyle w:val="ListParagraph"/>
        <w:numPr>
          <w:ilvl w:val="0"/>
          <w:numId w:val="35"/>
        </w:numPr>
      </w:pPr>
      <w:r w:rsidRPr="00396F5F">
        <w:t>Timestamp types</w:t>
      </w:r>
    </w:p>
    <w:p w14:paraId="316AF7AC" w14:textId="17C5B746" w:rsidR="00C4645A" w:rsidRPr="00396F5F" w:rsidRDefault="00C4645A" w:rsidP="002242F9">
      <w:pPr>
        <w:pStyle w:val="ListParagraph"/>
        <w:numPr>
          <w:ilvl w:val="0"/>
          <w:numId w:val="35"/>
        </w:numPr>
      </w:pPr>
      <w:r w:rsidRPr="00396F5F">
        <w:t>Users can select or create presets.</w:t>
      </w:r>
    </w:p>
    <w:p w14:paraId="1B6A8820" w14:textId="6FAC5CBF" w:rsidR="00C4645A" w:rsidRPr="00396F5F" w:rsidRDefault="00C4645A" w:rsidP="002242F9">
      <w:pPr>
        <w:pStyle w:val="ListParagraph"/>
        <w:numPr>
          <w:ilvl w:val="0"/>
          <w:numId w:val="35"/>
        </w:numPr>
      </w:pPr>
      <w:r w:rsidRPr="00396F5F">
        <w:t>Purpose: reduce configuration, increase clarity.</w:t>
      </w:r>
    </w:p>
    <w:p w14:paraId="76249D3A" w14:textId="77777777" w:rsidR="000C1E53" w:rsidRPr="00396F5F" w:rsidRDefault="000C1E53" w:rsidP="000C1E53"/>
    <w:p w14:paraId="28DF6202" w14:textId="11252B98" w:rsidR="000C1E53" w:rsidRPr="00396F5F" w:rsidRDefault="005851AF" w:rsidP="000C1E53">
      <w:pPr>
        <w:pStyle w:val="Heading2"/>
      </w:pPr>
      <w:r>
        <w:t>2</w:t>
      </w:r>
      <w:r w:rsidR="000C1E53" w:rsidRPr="00396F5F">
        <w:t>. Clean UI Structure</w:t>
      </w:r>
    </w:p>
    <w:p w14:paraId="4656F5BB" w14:textId="46F848E8" w:rsidR="00B914DF" w:rsidRPr="00396F5F" w:rsidRDefault="00B914DF" w:rsidP="00B914DF">
      <w:pPr>
        <w:pStyle w:val="Heading3"/>
      </w:pPr>
      <w:r w:rsidRPr="00396F5F">
        <w:t>Navigation</w:t>
      </w:r>
    </w:p>
    <w:p w14:paraId="43A38DD3" w14:textId="441387EB" w:rsidR="00B914DF" w:rsidRPr="00396F5F" w:rsidRDefault="00B914DF" w:rsidP="00B914DF">
      <w:r w:rsidRPr="00396F5F">
        <w:t>Left menu:</w:t>
      </w:r>
    </w:p>
    <w:p w14:paraId="20ED8835" w14:textId="36B5EEBB" w:rsidR="00B914DF" w:rsidRPr="00396F5F" w:rsidRDefault="00B914DF" w:rsidP="002242F9">
      <w:pPr>
        <w:pStyle w:val="ListParagraph"/>
        <w:numPr>
          <w:ilvl w:val="0"/>
          <w:numId w:val="36"/>
        </w:numPr>
      </w:pPr>
      <w:r w:rsidRPr="00396F5F">
        <w:t>Projects</w:t>
      </w:r>
    </w:p>
    <w:p w14:paraId="346C16A3" w14:textId="47C81814" w:rsidR="00B914DF" w:rsidRPr="00396F5F" w:rsidRDefault="00B914DF" w:rsidP="002242F9">
      <w:pPr>
        <w:pStyle w:val="ListParagraph"/>
        <w:numPr>
          <w:ilvl w:val="0"/>
          <w:numId w:val="36"/>
        </w:numPr>
      </w:pPr>
      <w:r w:rsidRPr="00396F5F">
        <w:t>Compare</w:t>
      </w:r>
    </w:p>
    <w:p w14:paraId="5ED1C0AC" w14:textId="55768DA3" w:rsidR="00B914DF" w:rsidRPr="00396F5F" w:rsidRDefault="00B914DF" w:rsidP="002242F9">
      <w:pPr>
        <w:pStyle w:val="ListParagraph"/>
        <w:numPr>
          <w:ilvl w:val="0"/>
          <w:numId w:val="36"/>
        </w:numPr>
      </w:pPr>
      <w:r w:rsidRPr="00396F5F">
        <w:t>Presets</w:t>
      </w:r>
    </w:p>
    <w:p w14:paraId="2FD96306" w14:textId="77777777" w:rsidR="00B914DF" w:rsidRPr="00396F5F" w:rsidRDefault="00B914DF" w:rsidP="002242F9">
      <w:pPr>
        <w:pStyle w:val="ListParagraph"/>
        <w:numPr>
          <w:ilvl w:val="0"/>
          <w:numId w:val="36"/>
        </w:numPr>
      </w:pPr>
      <w:r w:rsidRPr="00396F5F">
        <w:t>Settings</w:t>
      </w:r>
    </w:p>
    <w:p w14:paraId="41B89D2B" w14:textId="77777777" w:rsidR="00B914DF" w:rsidRPr="00396F5F" w:rsidRDefault="00B914DF" w:rsidP="00B914DF"/>
    <w:p w14:paraId="6272591B" w14:textId="77777777" w:rsidR="00B914DF" w:rsidRPr="00396F5F" w:rsidRDefault="00B914DF" w:rsidP="001D350A">
      <w:pPr>
        <w:pStyle w:val="Heading3"/>
      </w:pPr>
      <w:r w:rsidRPr="00396F5F">
        <w:t>Session View Layout</w:t>
      </w:r>
    </w:p>
    <w:p w14:paraId="110BA0BF" w14:textId="77777777" w:rsidR="00B914DF" w:rsidRPr="00396F5F" w:rsidRDefault="00B914DF" w:rsidP="00B914DF">
      <w:r w:rsidRPr="00396F5F">
        <w:t>Three main areas:</w:t>
      </w:r>
    </w:p>
    <w:p w14:paraId="745AE5E9" w14:textId="77777777" w:rsidR="00B914DF" w:rsidRPr="00396F5F" w:rsidRDefault="00B914DF" w:rsidP="002242F9">
      <w:pPr>
        <w:pStyle w:val="ListParagraph"/>
        <w:numPr>
          <w:ilvl w:val="0"/>
          <w:numId w:val="37"/>
        </w:numPr>
      </w:pPr>
      <w:r w:rsidRPr="00396F5F">
        <w:t>Video panel (left)</w:t>
      </w:r>
    </w:p>
    <w:p w14:paraId="65F1B158" w14:textId="77777777" w:rsidR="00B914DF" w:rsidRPr="00396F5F" w:rsidRDefault="00B914DF" w:rsidP="002242F9">
      <w:pPr>
        <w:pStyle w:val="ListParagraph"/>
        <w:numPr>
          <w:ilvl w:val="0"/>
          <w:numId w:val="37"/>
        </w:numPr>
      </w:pPr>
      <w:r w:rsidRPr="00396F5F">
        <w:t>Sensor graph panel (right)</w:t>
      </w:r>
    </w:p>
    <w:p w14:paraId="55A7270A" w14:textId="77777777" w:rsidR="001D350A" w:rsidRPr="00396F5F" w:rsidRDefault="00B914DF" w:rsidP="002242F9">
      <w:pPr>
        <w:pStyle w:val="ListParagraph"/>
        <w:numPr>
          <w:ilvl w:val="0"/>
          <w:numId w:val="37"/>
        </w:numPr>
      </w:pPr>
      <w:r w:rsidRPr="00396F5F">
        <w:t>Timeline with timestamps (bottom)</w:t>
      </w:r>
    </w:p>
    <w:p w14:paraId="42337F9E" w14:textId="13D46158" w:rsidR="00B914DF" w:rsidRPr="00396F5F" w:rsidRDefault="00B914DF" w:rsidP="002242F9">
      <w:pPr>
        <w:pStyle w:val="ListParagraph"/>
        <w:numPr>
          <w:ilvl w:val="0"/>
          <w:numId w:val="37"/>
        </w:numPr>
      </w:pPr>
      <w:r w:rsidRPr="00396F5F">
        <w:t>Minimal, structured, and consistent.</w:t>
      </w:r>
    </w:p>
    <w:p w14:paraId="4CB39C13" w14:textId="77777777" w:rsidR="00B914DF" w:rsidRPr="00396F5F" w:rsidRDefault="00B914DF" w:rsidP="00B914DF"/>
    <w:p w14:paraId="7E1B126E" w14:textId="4BFB7FAB" w:rsidR="00B914DF" w:rsidRPr="00396F5F" w:rsidRDefault="00B914DF" w:rsidP="001D350A">
      <w:pPr>
        <w:pStyle w:val="Heading3"/>
      </w:pPr>
      <w:r w:rsidRPr="00396F5F">
        <w:t>Compare View</w:t>
      </w:r>
    </w:p>
    <w:p w14:paraId="0B83BC70" w14:textId="5946A3B0" w:rsidR="000C1E53" w:rsidRPr="00396F5F" w:rsidRDefault="00B914DF" w:rsidP="002242F9">
      <w:pPr>
        <w:pStyle w:val="ListParagraph"/>
        <w:numPr>
          <w:ilvl w:val="0"/>
          <w:numId w:val="38"/>
        </w:numPr>
      </w:pPr>
      <w:r w:rsidRPr="00396F5F">
        <w:t>Two synchronized session panels side-by-side.</w:t>
      </w:r>
    </w:p>
    <w:p w14:paraId="74B8384C" w14:textId="77777777" w:rsidR="001D350A" w:rsidRPr="00396F5F" w:rsidRDefault="001D350A" w:rsidP="001D350A"/>
    <w:p w14:paraId="2F56D023" w14:textId="3881A2EA" w:rsidR="001D350A" w:rsidRPr="00396F5F" w:rsidRDefault="005851AF" w:rsidP="001D350A">
      <w:pPr>
        <w:pStyle w:val="Heading2"/>
      </w:pPr>
      <w:r>
        <w:t>3</w:t>
      </w:r>
      <w:r w:rsidR="001D350A" w:rsidRPr="00396F5F">
        <w:t>. Roadmap</w:t>
      </w:r>
    </w:p>
    <w:p w14:paraId="111B36FD" w14:textId="445DE757" w:rsidR="001D350A" w:rsidRPr="00396F5F" w:rsidRDefault="001D350A" w:rsidP="001D350A">
      <w:pPr>
        <w:pStyle w:val="Heading3"/>
      </w:pPr>
      <w:r w:rsidRPr="00396F5F">
        <w:t>Phase 1 – MVP</w:t>
      </w:r>
    </w:p>
    <w:p w14:paraId="35FAA65C" w14:textId="3967C120" w:rsidR="00A4006C" w:rsidRPr="00396F5F" w:rsidRDefault="00A4006C" w:rsidP="00A4006C">
      <w:r w:rsidRPr="00396F5F">
        <w:t>Focus: stability and clarity.</w:t>
      </w:r>
    </w:p>
    <w:p w14:paraId="5C193CBC" w14:textId="77777777" w:rsidR="001D350A" w:rsidRPr="00396F5F" w:rsidRDefault="001D350A" w:rsidP="002242F9">
      <w:pPr>
        <w:pStyle w:val="ListParagraph"/>
        <w:numPr>
          <w:ilvl w:val="0"/>
          <w:numId w:val="38"/>
        </w:numPr>
      </w:pPr>
      <w:r w:rsidRPr="00396F5F">
        <w:t>Project &amp; session upload</w:t>
      </w:r>
    </w:p>
    <w:p w14:paraId="454CB6A3" w14:textId="77777777" w:rsidR="001D350A" w:rsidRPr="00396F5F" w:rsidRDefault="001D350A" w:rsidP="002242F9">
      <w:pPr>
        <w:pStyle w:val="ListParagraph"/>
        <w:numPr>
          <w:ilvl w:val="0"/>
          <w:numId w:val="38"/>
        </w:numPr>
      </w:pPr>
      <w:r w:rsidRPr="00396F5F">
        <w:t>Sensor selection</w:t>
      </w:r>
    </w:p>
    <w:p w14:paraId="5501C42A" w14:textId="77777777" w:rsidR="001D350A" w:rsidRPr="00396F5F" w:rsidRDefault="001D350A" w:rsidP="002242F9">
      <w:pPr>
        <w:pStyle w:val="ListParagraph"/>
        <w:numPr>
          <w:ilvl w:val="0"/>
          <w:numId w:val="38"/>
        </w:numPr>
      </w:pPr>
      <w:r w:rsidRPr="00396F5F">
        <w:t>Basic visualization</w:t>
      </w:r>
    </w:p>
    <w:p w14:paraId="106EC7B2" w14:textId="77777777" w:rsidR="001D350A" w:rsidRPr="00396F5F" w:rsidRDefault="001D350A" w:rsidP="002242F9">
      <w:pPr>
        <w:pStyle w:val="ListParagraph"/>
        <w:numPr>
          <w:ilvl w:val="0"/>
          <w:numId w:val="38"/>
        </w:numPr>
      </w:pPr>
      <w:r w:rsidRPr="00396F5F">
        <w:t>Timestamp creation</w:t>
      </w:r>
    </w:p>
    <w:p w14:paraId="7CF7CE0B" w14:textId="77777777" w:rsidR="001D350A" w:rsidRPr="00396F5F" w:rsidRDefault="001D350A" w:rsidP="002242F9">
      <w:pPr>
        <w:pStyle w:val="ListParagraph"/>
        <w:numPr>
          <w:ilvl w:val="0"/>
          <w:numId w:val="38"/>
        </w:numPr>
      </w:pPr>
      <w:r w:rsidRPr="00396F5F">
        <w:t>Two-session comparison</w:t>
      </w:r>
    </w:p>
    <w:p w14:paraId="3A06119C" w14:textId="7B6F9676" w:rsidR="001D350A" w:rsidRPr="00396F5F" w:rsidRDefault="001D350A" w:rsidP="002242F9">
      <w:pPr>
        <w:pStyle w:val="ListParagraph"/>
        <w:numPr>
          <w:ilvl w:val="0"/>
          <w:numId w:val="38"/>
        </w:numPr>
      </w:pPr>
      <w:r w:rsidRPr="00396F5F">
        <w:t>Sport presets</w:t>
      </w:r>
    </w:p>
    <w:p w14:paraId="15DE6E2F" w14:textId="77777777" w:rsidR="001D350A" w:rsidRPr="00396F5F" w:rsidRDefault="001D350A" w:rsidP="001D350A"/>
    <w:p w14:paraId="1135B2C1" w14:textId="77777777" w:rsidR="001D350A" w:rsidRPr="00396F5F" w:rsidRDefault="001D350A" w:rsidP="00A4006C">
      <w:pPr>
        <w:pStyle w:val="Heading3"/>
      </w:pPr>
      <w:r w:rsidRPr="00396F5F">
        <w:t>Phase 2 – Extended Analysis</w:t>
      </w:r>
    </w:p>
    <w:p w14:paraId="1EE47B35" w14:textId="77777777" w:rsidR="001D350A" w:rsidRPr="00396F5F" w:rsidRDefault="001D350A" w:rsidP="002242F9">
      <w:pPr>
        <w:pStyle w:val="ListParagraph"/>
        <w:numPr>
          <w:ilvl w:val="0"/>
          <w:numId w:val="39"/>
        </w:numPr>
      </w:pPr>
      <w:r w:rsidRPr="00396F5F">
        <w:t>Multi-session summaries</w:t>
      </w:r>
    </w:p>
    <w:p w14:paraId="39DD3FF5" w14:textId="77777777" w:rsidR="001D350A" w:rsidRPr="00396F5F" w:rsidRDefault="001D350A" w:rsidP="002242F9">
      <w:pPr>
        <w:pStyle w:val="ListParagraph"/>
        <w:numPr>
          <w:ilvl w:val="0"/>
          <w:numId w:val="39"/>
        </w:numPr>
      </w:pPr>
      <w:r w:rsidRPr="00396F5F">
        <w:t>Improved filtering</w:t>
      </w:r>
    </w:p>
    <w:p w14:paraId="1C133650" w14:textId="77777777" w:rsidR="001D350A" w:rsidRPr="00396F5F" w:rsidRDefault="001D350A" w:rsidP="002242F9">
      <w:pPr>
        <w:pStyle w:val="ListParagraph"/>
        <w:numPr>
          <w:ilvl w:val="0"/>
          <w:numId w:val="39"/>
        </w:numPr>
      </w:pPr>
      <w:r w:rsidRPr="00396F5F">
        <w:t>Basic reporting/export</w:t>
      </w:r>
    </w:p>
    <w:p w14:paraId="281749E5" w14:textId="77777777" w:rsidR="001D350A" w:rsidRPr="00396F5F" w:rsidRDefault="001D350A" w:rsidP="001D350A"/>
    <w:p w14:paraId="207A9DD3" w14:textId="77777777" w:rsidR="001D350A" w:rsidRPr="00396F5F" w:rsidRDefault="001D350A" w:rsidP="009F1725">
      <w:pPr>
        <w:pStyle w:val="Heading3"/>
      </w:pPr>
      <w:r w:rsidRPr="00396F5F">
        <w:t>Phase 3 – Advanced Features</w:t>
      </w:r>
    </w:p>
    <w:p w14:paraId="3B4027B9" w14:textId="77777777" w:rsidR="001D350A" w:rsidRPr="00396F5F" w:rsidRDefault="001D350A" w:rsidP="002242F9">
      <w:pPr>
        <w:pStyle w:val="ListParagraph"/>
        <w:numPr>
          <w:ilvl w:val="0"/>
          <w:numId w:val="40"/>
        </w:numPr>
      </w:pPr>
      <w:r w:rsidRPr="00396F5F">
        <w:t>Automated event detection</w:t>
      </w:r>
    </w:p>
    <w:p w14:paraId="7BA4CE8F" w14:textId="77777777" w:rsidR="001D350A" w:rsidRPr="00396F5F" w:rsidRDefault="001D350A" w:rsidP="002242F9">
      <w:pPr>
        <w:pStyle w:val="ListParagraph"/>
        <w:numPr>
          <w:ilvl w:val="0"/>
          <w:numId w:val="40"/>
        </w:numPr>
      </w:pPr>
      <w:r w:rsidRPr="00396F5F">
        <w:t>AI-supported analysis</w:t>
      </w:r>
    </w:p>
    <w:p w14:paraId="064A5393" w14:textId="77777777" w:rsidR="001D350A" w:rsidRPr="00396F5F" w:rsidRDefault="001D350A" w:rsidP="002242F9">
      <w:pPr>
        <w:pStyle w:val="ListParagraph"/>
        <w:numPr>
          <w:ilvl w:val="0"/>
          <w:numId w:val="40"/>
        </w:numPr>
      </w:pPr>
      <w:r w:rsidRPr="00396F5F">
        <w:t>Advanced reporting</w:t>
      </w:r>
    </w:p>
    <w:p w14:paraId="254FD027" w14:textId="078C142F" w:rsidR="001D350A" w:rsidRPr="00396F5F" w:rsidRDefault="001D350A" w:rsidP="002242F9">
      <w:pPr>
        <w:pStyle w:val="ListParagraph"/>
        <w:numPr>
          <w:ilvl w:val="0"/>
          <w:numId w:val="40"/>
        </w:numPr>
      </w:pPr>
      <w:r w:rsidRPr="00396F5F">
        <w:t>Cross-session intelligence</w:t>
      </w:r>
    </w:p>
    <w:p w14:paraId="23BA6777" w14:textId="77777777" w:rsidR="00DF023D" w:rsidRPr="00396F5F" w:rsidRDefault="00DF023D" w:rsidP="00DF023D"/>
    <w:p w14:paraId="5A7EC471" w14:textId="77777777" w:rsidR="00DF023D" w:rsidRDefault="00DF023D" w:rsidP="00DF023D"/>
    <w:p w14:paraId="0F7DB615" w14:textId="04F095D5" w:rsidR="001605D0" w:rsidRDefault="005851AF" w:rsidP="001605D0">
      <w:pPr>
        <w:pStyle w:val="Heading2"/>
      </w:pPr>
      <w:r>
        <w:t>4</w:t>
      </w:r>
      <w:r w:rsidR="004A30E9">
        <w:t xml:space="preserve">. </w:t>
      </w:r>
      <w:r w:rsidR="001605D0">
        <w:t>Example User Workflow</w:t>
      </w:r>
    </w:p>
    <w:p w14:paraId="64BEFF1F" w14:textId="77777777" w:rsidR="001605D0" w:rsidRDefault="001605D0" w:rsidP="00C24143">
      <w:pPr>
        <w:pStyle w:val="Heading3"/>
      </w:pPr>
      <w:r>
        <w:t>Scenario</w:t>
      </w:r>
    </w:p>
    <w:p w14:paraId="67C6C25F" w14:textId="77777777" w:rsidR="001605D0" w:rsidRDefault="001605D0" w:rsidP="001605D0">
      <w:r>
        <w:t>A performance analyst wants to analyze an athlete’s sprint session using synchronized IMU and video data.</w:t>
      </w:r>
    </w:p>
    <w:p w14:paraId="4F1BACD3" w14:textId="77777777" w:rsidR="001605D0" w:rsidRDefault="001605D0" w:rsidP="001605D0"/>
    <w:p w14:paraId="73C1ED38" w14:textId="77777777" w:rsidR="001605D0" w:rsidRDefault="001605D0" w:rsidP="00C24143">
      <w:pPr>
        <w:pStyle w:val="Heading3"/>
      </w:pPr>
      <w:r>
        <w:t>Step 1 – Create Project</w:t>
      </w:r>
    </w:p>
    <w:p w14:paraId="25EF4CD4" w14:textId="663CE75F" w:rsidR="001605D0" w:rsidRDefault="001605D0" w:rsidP="001605D0">
      <w:r>
        <w:t>The user creates a new project and selects a sport preset (e.g., Sprint).</w:t>
      </w:r>
      <w:r w:rsidR="00C24143">
        <w:t xml:space="preserve"> </w:t>
      </w:r>
      <w:r>
        <w:t>The preset automatically defines:</w:t>
      </w:r>
    </w:p>
    <w:p w14:paraId="3CD3AEE9" w14:textId="20E2532F" w:rsidR="001605D0" w:rsidRDefault="001605D0" w:rsidP="002242F9">
      <w:pPr>
        <w:pStyle w:val="ListParagraph"/>
        <w:numPr>
          <w:ilvl w:val="0"/>
          <w:numId w:val="41"/>
        </w:numPr>
      </w:pPr>
      <w:r>
        <w:t>Default sensor (e.g., accelerometer)</w:t>
      </w:r>
    </w:p>
    <w:p w14:paraId="6DA5BF71" w14:textId="3B3B1BBE" w:rsidR="001605D0" w:rsidRDefault="001605D0" w:rsidP="002242F9">
      <w:pPr>
        <w:pStyle w:val="ListParagraph"/>
        <w:numPr>
          <w:ilvl w:val="0"/>
          <w:numId w:val="41"/>
        </w:numPr>
      </w:pPr>
      <w:r>
        <w:t>Relevant metrics</w:t>
      </w:r>
    </w:p>
    <w:p w14:paraId="0AAE41EC" w14:textId="77777777" w:rsidR="001605D0" w:rsidRDefault="001605D0" w:rsidP="002242F9">
      <w:pPr>
        <w:pStyle w:val="ListParagraph"/>
        <w:numPr>
          <w:ilvl w:val="0"/>
          <w:numId w:val="41"/>
        </w:numPr>
      </w:pPr>
      <w:r>
        <w:t>Default timestamp types (e.g., Start, Acceleration Phase, Finish)</w:t>
      </w:r>
    </w:p>
    <w:p w14:paraId="5A23B58D" w14:textId="77777777" w:rsidR="001605D0" w:rsidRDefault="001605D0" w:rsidP="001605D0"/>
    <w:p w14:paraId="32B4BC8F" w14:textId="6038AF24" w:rsidR="001605D0" w:rsidRDefault="001605D0" w:rsidP="00A302C2">
      <w:pPr>
        <w:pStyle w:val="Heading3"/>
      </w:pPr>
      <w:r>
        <w:t>Step 2 – Upload Session</w:t>
      </w:r>
    </w:p>
    <w:p w14:paraId="5AB28686" w14:textId="77777777" w:rsidR="001605D0" w:rsidRDefault="001605D0" w:rsidP="001605D0">
      <w:r>
        <w:t>The user uploads:</w:t>
      </w:r>
    </w:p>
    <w:p w14:paraId="5A2D81D4" w14:textId="77777777" w:rsidR="001605D0" w:rsidRDefault="001605D0" w:rsidP="002242F9">
      <w:pPr>
        <w:pStyle w:val="ListParagraph"/>
        <w:numPr>
          <w:ilvl w:val="0"/>
          <w:numId w:val="42"/>
        </w:numPr>
      </w:pPr>
      <w:r>
        <w:t>One video file</w:t>
      </w:r>
    </w:p>
    <w:p w14:paraId="3EA0544D" w14:textId="77777777" w:rsidR="001605D0" w:rsidRDefault="001605D0" w:rsidP="002242F9">
      <w:pPr>
        <w:pStyle w:val="ListParagraph"/>
        <w:numPr>
          <w:ilvl w:val="0"/>
          <w:numId w:val="42"/>
        </w:numPr>
      </w:pPr>
      <w:r>
        <w:t>One IMU dataset</w:t>
      </w:r>
    </w:p>
    <w:p w14:paraId="27CEDC93" w14:textId="77777777" w:rsidR="001605D0" w:rsidRDefault="001605D0" w:rsidP="001605D0"/>
    <w:p w14:paraId="240B4440" w14:textId="480A2811" w:rsidR="001605D0" w:rsidRDefault="001605D0" w:rsidP="001605D0">
      <w:r>
        <w:t>The system synchronizes the data automatically.</w:t>
      </w:r>
      <w:r w:rsidR="00A302C2">
        <w:t xml:space="preserve"> </w:t>
      </w:r>
      <w:r>
        <w:t>Multiple sessions can be uploaded if needed.</w:t>
      </w:r>
    </w:p>
    <w:p w14:paraId="5F460E29" w14:textId="77777777" w:rsidR="001605D0" w:rsidRDefault="001605D0" w:rsidP="001605D0"/>
    <w:p w14:paraId="1D9A1C9A" w14:textId="77777777" w:rsidR="001605D0" w:rsidRDefault="001605D0" w:rsidP="00A302C2">
      <w:pPr>
        <w:pStyle w:val="Heading3"/>
      </w:pPr>
      <w:r>
        <w:t>Step 3 – Review Movement Data</w:t>
      </w:r>
    </w:p>
    <w:p w14:paraId="34430F01" w14:textId="77777777" w:rsidR="001605D0" w:rsidRDefault="001605D0" w:rsidP="001605D0">
      <w:r>
        <w:t>In the Session View:</w:t>
      </w:r>
    </w:p>
    <w:p w14:paraId="16EF35EE" w14:textId="77777777" w:rsidR="001605D0" w:rsidRDefault="001605D0" w:rsidP="002242F9">
      <w:pPr>
        <w:pStyle w:val="ListParagraph"/>
        <w:numPr>
          <w:ilvl w:val="0"/>
          <w:numId w:val="43"/>
        </w:numPr>
      </w:pPr>
      <w:r>
        <w:t>The video appears on the left.</w:t>
      </w:r>
    </w:p>
    <w:p w14:paraId="51E69ED2" w14:textId="77777777" w:rsidR="001605D0" w:rsidRDefault="001605D0" w:rsidP="002242F9">
      <w:pPr>
        <w:pStyle w:val="ListParagraph"/>
        <w:numPr>
          <w:ilvl w:val="0"/>
          <w:numId w:val="43"/>
        </w:numPr>
      </w:pPr>
      <w:r>
        <w:t>Sensor graphs appear on the right.</w:t>
      </w:r>
    </w:p>
    <w:p w14:paraId="04EC6F2D" w14:textId="77777777" w:rsidR="001605D0" w:rsidRDefault="001605D0" w:rsidP="002242F9">
      <w:pPr>
        <w:pStyle w:val="ListParagraph"/>
        <w:numPr>
          <w:ilvl w:val="0"/>
          <w:numId w:val="43"/>
        </w:numPr>
      </w:pPr>
      <w:r>
        <w:t>A timeline appears at the bottom.</w:t>
      </w:r>
    </w:p>
    <w:p w14:paraId="7D71C62B" w14:textId="77777777" w:rsidR="001605D0" w:rsidRDefault="001605D0" w:rsidP="001605D0"/>
    <w:p w14:paraId="10CC6200" w14:textId="77777777" w:rsidR="001605D0" w:rsidRDefault="001605D0" w:rsidP="001605D0">
      <w:r>
        <w:t>The user:</w:t>
      </w:r>
    </w:p>
    <w:p w14:paraId="04718F60" w14:textId="77777777" w:rsidR="001605D0" w:rsidRDefault="001605D0" w:rsidP="002242F9">
      <w:pPr>
        <w:pStyle w:val="ListParagraph"/>
        <w:numPr>
          <w:ilvl w:val="0"/>
          <w:numId w:val="44"/>
        </w:numPr>
      </w:pPr>
      <w:r>
        <w:t>Plays the video.</w:t>
      </w:r>
    </w:p>
    <w:p w14:paraId="7DD4D4A8" w14:textId="77777777" w:rsidR="001605D0" w:rsidRDefault="001605D0" w:rsidP="002242F9">
      <w:pPr>
        <w:pStyle w:val="ListParagraph"/>
        <w:numPr>
          <w:ilvl w:val="0"/>
          <w:numId w:val="44"/>
        </w:numPr>
      </w:pPr>
      <w:r>
        <w:t>Switches between accelerometer, gyroscope, or magnetometer.</w:t>
      </w:r>
    </w:p>
    <w:p w14:paraId="4197481E" w14:textId="77777777" w:rsidR="00A302C2" w:rsidRDefault="001605D0" w:rsidP="002242F9">
      <w:pPr>
        <w:pStyle w:val="ListParagraph"/>
        <w:numPr>
          <w:ilvl w:val="0"/>
          <w:numId w:val="44"/>
        </w:numPr>
      </w:pPr>
      <w:r>
        <w:t>Zooms into specific movement segments.</w:t>
      </w:r>
    </w:p>
    <w:p w14:paraId="7D948226" w14:textId="56421E75" w:rsidR="001605D0" w:rsidRDefault="001605D0" w:rsidP="002242F9">
      <w:pPr>
        <w:pStyle w:val="ListParagraph"/>
        <w:numPr>
          <w:ilvl w:val="0"/>
          <w:numId w:val="44"/>
        </w:numPr>
      </w:pPr>
      <w:r>
        <w:t>Toggles between Overlay Mode (metrics on video) and Analysis Mode (detailed graphs).</w:t>
      </w:r>
    </w:p>
    <w:p w14:paraId="4551E0B2" w14:textId="77777777" w:rsidR="001605D0" w:rsidRDefault="001605D0" w:rsidP="001605D0"/>
    <w:p w14:paraId="7125D976" w14:textId="77777777" w:rsidR="001605D0" w:rsidRDefault="001605D0" w:rsidP="00A302C2">
      <w:pPr>
        <w:pStyle w:val="Heading3"/>
      </w:pPr>
      <w:r>
        <w:t>Step 4 – Add Timestamps</w:t>
      </w:r>
    </w:p>
    <w:p w14:paraId="3326CC2F" w14:textId="77777777" w:rsidR="001605D0" w:rsidRDefault="001605D0" w:rsidP="001605D0">
      <w:r>
        <w:t>When a key movement occurs (e.g., sprint start):</w:t>
      </w:r>
    </w:p>
    <w:p w14:paraId="675102CF" w14:textId="77777777" w:rsidR="001605D0" w:rsidRDefault="001605D0" w:rsidP="002242F9">
      <w:pPr>
        <w:pStyle w:val="ListParagraph"/>
        <w:numPr>
          <w:ilvl w:val="0"/>
          <w:numId w:val="45"/>
        </w:numPr>
      </w:pPr>
      <w:r>
        <w:t>The user clicks “Add Timestamp.”</w:t>
      </w:r>
    </w:p>
    <w:p w14:paraId="68BC9FD6" w14:textId="77777777" w:rsidR="001605D0" w:rsidRDefault="001605D0" w:rsidP="002242F9">
      <w:pPr>
        <w:pStyle w:val="ListParagraph"/>
        <w:numPr>
          <w:ilvl w:val="0"/>
          <w:numId w:val="45"/>
        </w:numPr>
      </w:pPr>
      <w:r>
        <w:t>The system automatically creates a window (e.g., -5s / +3s).</w:t>
      </w:r>
    </w:p>
    <w:p w14:paraId="475EB2EF" w14:textId="77777777" w:rsidR="001605D0" w:rsidRDefault="001605D0" w:rsidP="002242F9">
      <w:pPr>
        <w:pStyle w:val="ListParagraph"/>
        <w:numPr>
          <w:ilvl w:val="0"/>
          <w:numId w:val="45"/>
        </w:numPr>
      </w:pPr>
      <w:r>
        <w:t>The user adjusts the window if necessary.</w:t>
      </w:r>
    </w:p>
    <w:p w14:paraId="76130C95" w14:textId="77777777" w:rsidR="001605D0" w:rsidRDefault="001605D0" w:rsidP="002242F9">
      <w:pPr>
        <w:pStyle w:val="ListParagraph"/>
        <w:numPr>
          <w:ilvl w:val="0"/>
          <w:numId w:val="45"/>
        </w:numPr>
      </w:pPr>
      <w:r>
        <w:t>The user selects a timestamp type (e.g., Start Phase).</w:t>
      </w:r>
    </w:p>
    <w:p w14:paraId="6C0F9774" w14:textId="77777777" w:rsidR="001605D0" w:rsidRDefault="001605D0" w:rsidP="002242F9">
      <w:pPr>
        <w:pStyle w:val="ListParagraph"/>
        <w:numPr>
          <w:ilvl w:val="0"/>
          <w:numId w:val="45"/>
        </w:numPr>
      </w:pPr>
      <w:r>
        <w:t>The timestamp is saved and visible on the timeline.</w:t>
      </w:r>
    </w:p>
    <w:p w14:paraId="2D32357A" w14:textId="77777777" w:rsidR="001605D0" w:rsidRDefault="001605D0" w:rsidP="001605D0"/>
    <w:p w14:paraId="7A3A585E" w14:textId="77777777" w:rsidR="001605D0" w:rsidRDefault="001605D0" w:rsidP="00A302C2">
      <w:pPr>
        <w:pStyle w:val="Heading3"/>
      </w:pPr>
      <w:r>
        <w:t>Step 5 – Compare Sessions</w:t>
      </w:r>
    </w:p>
    <w:p w14:paraId="29DD1CF6" w14:textId="77777777" w:rsidR="001605D0" w:rsidRDefault="001605D0" w:rsidP="001605D0">
      <w:r>
        <w:t>The analyst opens Compare View.</w:t>
      </w:r>
    </w:p>
    <w:p w14:paraId="5B9870D1" w14:textId="77777777" w:rsidR="001605D0" w:rsidRDefault="001605D0" w:rsidP="002242F9">
      <w:pPr>
        <w:pStyle w:val="ListParagraph"/>
        <w:numPr>
          <w:ilvl w:val="0"/>
          <w:numId w:val="46"/>
        </w:numPr>
      </w:pPr>
      <w:r>
        <w:t>Two sessions are displayed side-by-side.</w:t>
      </w:r>
    </w:p>
    <w:p w14:paraId="0DFA9FC0" w14:textId="77777777" w:rsidR="001605D0" w:rsidRDefault="001605D0" w:rsidP="002242F9">
      <w:pPr>
        <w:pStyle w:val="ListParagraph"/>
        <w:numPr>
          <w:ilvl w:val="0"/>
          <w:numId w:val="46"/>
        </w:numPr>
      </w:pPr>
      <w:r>
        <w:t>Playback can be synchronized.</w:t>
      </w:r>
    </w:p>
    <w:p w14:paraId="42970DA2" w14:textId="77777777" w:rsidR="001605D0" w:rsidRDefault="001605D0" w:rsidP="002242F9">
      <w:pPr>
        <w:pStyle w:val="ListParagraph"/>
        <w:numPr>
          <w:ilvl w:val="0"/>
          <w:numId w:val="46"/>
        </w:numPr>
      </w:pPr>
      <w:r>
        <w:t>The user selects a specific timestamp window to compare acceleration patterns between sessions.</w:t>
      </w:r>
    </w:p>
    <w:p w14:paraId="37F2E561" w14:textId="77777777" w:rsidR="001605D0" w:rsidRDefault="001605D0" w:rsidP="001605D0"/>
    <w:p w14:paraId="7C5698CB" w14:textId="77777777" w:rsidR="001605D0" w:rsidRDefault="001605D0" w:rsidP="00A302C2">
      <w:pPr>
        <w:pStyle w:val="Heading3"/>
      </w:pPr>
      <w:r>
        <w:t>Step 6 – Review &amp; Conclude</w:t>
      </w:r>
    </w:p>
    <w:p w14:paraId="6361A3C3" w14:textId="77777777" w:rsidR="001605D0" w:rsidRDefault="001605D0" w:rsidP="001605D0">
      <w:r>
        <w:t>The user:</w:t>
      </w:r>
    </w:p>
    <w:p w14:paraId="74F2A929" w14:textId="77777777" w:rsidR="001605D0" w:rsidRDefault="001605D0" w:rsidP="002242F9">
      <w:pPr>
        <w:pStyle w:val="ListParagraph"/>
        <w:numPr>
          <w:ilvl w:val="0"/>
          <w:numId w:val="47"/>
        </w:numPr>
      </w:pPr>
      <w:r>
        <w:t>Reviews movement metrics.</w:t>
      </w:r>
    </w:p>
    <w:p w14:paraId="57B7DF72" w14:textId="77777777" w:rsidR="001605D0" w:rsidRDefault="001605D0" w:rsidP="002242F9">
      <w:pPr>
        <w:pStyle w:val="ListParagraph"/>
        <w:numPr>
          <w:ilvl w:val="0"/>
          <w:numId w:val="47"/>
        </w:numPr>
      </w:pPr>
      <w:r>
        <w:t>Identifies performance differences.</w:t>
      </w:r>
    </w:p>
    <w:p w14:paraId="6AE0E633" w14:textId="77777777" w:rsidR="001605D0" w:rsidRDefault="001605D0" w:rsidP="002242F9">
      <w:pPr>
        <w:pStyle w:val="ListParagraph"/>
        <w:numPr>
          <w:ilvl w:val="0"/>
          <w:numId w:val="47"/>
        </w:numPr>
      </w:pPr>
      <w:r>
        <w:t>Uses timestamps to isolate key phases.</w:t>
      </w:r>
    </w:p>
    <w:p w14:paraId="0DD67EF7" w14:textId="77777777" w:rsidR="001605D0" w:rsidRDefault="001605D0" w:rsidP="002242F9">
      <w:pPr>
        <w:pStyle w:val="ListParagraph"/>
        <w:numPr>
          <w:ilvl w:val="0"/>
          <w:numId w:val="47"/>
        </w:numPr>
      </w:pPr>
      <w:r>
        <w:t>Optionally exports basic results (Phase 2 feature).</w:t>
      </w:r>
    </w:p>
    <w:p w14:paraId="78D18B84" w14:textId="77777777" w:rsidR="001605D0" w:rsidRDefault="001605D0" w:rsidP="001605D0"/>
    <w:p w14:paraId="19E2333A" w14:textId="77777777" w:rsidR="001605D0" w:rsidRDefault="001605D0" w:rsidP="0074607D">
      <w:pPr>
        <w:pStyle w:val="Heading3"/>
      </w:pPr>
      <w:r>
        <w:t>Summary of Workflow Logic</w:t>
      </w:r>
    </w:p>
    <w:p w14:paraId="00B7CC3D" w14:textId="77777777" w:rsidR="001605D0" w:rsidRDefault="001605D0" w:rsidP="001605D0">
      <w:r>
        <w:t>The workflow is structured around:</w:t>
      </w:r>
    </w:p>
    <w:p w14:paraId="25DE0668" w14:textId="77777777" w:rsidR="001605D0" w:rsidRDefault="001605D0" w:rsidP="002242F9">
      <w:pPr>
        <w:pStyle w:val="ListParagraph"/>
        <w:numPr>
          <w:ilvl w:val="0"/>
          <w:numId w:val="48"/>
        </w:numPr>
      </w:pPr>
      <w:r>
        <w:t>Upload</w:t>
      </w:r>
    </w:p>
    <w:p w14:paraId="4B14511F" w14:textId="77777777" w:rsidR="001605D0" w:rsidRDefault="001605D0" w:rsidP="002242F9">
      <w:pPr>
        <w:pStyle w:val="ListParagraph"/>
        <w:numPr>
          <w:ilvl w:val="0"/>
          <w:numId w:val="48"/>
        </w:numPr>
      </w:pPr>
      <w:r>
        <w:t>Analyze</w:t>
      </w:r>
    </w:p>
    <w:p w14:paraId="6B14D278" w14:textId="77777777" w:rsidR="001605D0" w:rsidRDefault="001605D0" w:rsidP="002242F9">
      <w:pPr>
        <w:pStyle w:val="ListParagraph"/>
        <w:numPr>
          <w:ilvl w:val="0"/>
          <w:numId w:val="48"/>
        </w:numPr>
      </w:pPr>
      <w:r>
        <w:t>Annotate</w:t>
      </w:r>
    </w:p>
    <w:p w14:paraId="2BE9B946" w14:textId="77777777" w:rsidR="001605D0" w:rsidRDefault="001605D0" w:rsidP="002242F9">
      <w:pPr>
        <w:pStyle w:val="ListParagraph"/>
        <w:numPr>
          <w:ilvl w:val="0"/>
          <w:numId w:val="48"/>
        </w:numPr>
      </w:pPr>
      <w:r>
        <w:t>Compare</w:t>
      </w:r>
    </w:p>
    <w:p w14:paraId="75E9C363" w14:textId="77777777" w:rsidR="001605D0" w:rsidRDefault="001605D0" w:rsidP="002242F9">
      <w:pPr>
        <w:pStyle w:val="ListParagraph"/>
        <w:numPr>
          <w:ilvl w:val="0"/>
          <w:numId w:val="48"/>
        </w:numPr>
      </w:pPr>
      <w:r>
        <w:t>Conclude</w:t>
      </w:r>
    </w:p>
    <w:p w14:paraId="23F997F7" w14:textId="77777777" w:rsidR="001605D0" w:rsidRDefault="001605D0" w:rsidP="001605D0"/>
    <w:p w14:paraId="3688F63A" w14:textId="068A1006" w:rsidR="001605D0" w:rsidRPr="00396F5F" w:rsidRDefault="001605D0" w:rsidP="001605D0">
      <w:r>
        <w:t>Movement analysis drives the process.</w:t>
      </w:r>
      <w:r w:rsidR="0074607D">
        <w:t xml:space="preserve"> </w:t>
      </w:r>
      <w:r>
        <w:t>Timestamping supports structured review.</w:t>
      </w:r>
    </w:p>
    <w:p w14:paraId="255CD936" w14:textId="61F4B568" w:rsidR="6729D2E7" w:rsidRDefault="6729D2E7"/>
    <w:p w14:paraId="44FB27AE" w14:textId="356EAFED" w:rsidR="6729D2E7" w:rsidRDefault="6729D2E7"/>
    <w:p w14:paraId="55D0D96C" w14:textId="47CC00B8" w:rsidR="6729D2E7" w:rsidRDefault="6729D2E7">
      <w:r>
        <w:br w:type="page"/>
      </w:r>
    </w:p>
    <w:p w14:paraId="070F4C83" w14:textId="47A6EF11" w:rsidR="5C4D1FA3" w:rsidRDefault="5C4D1FA3" w:rsidP="6729D2E7">
      <w:pPr>
        <w:pStyle w:val="Heading1"/>
        <w:rPr>
          <w:rFonts w:eastAsia="time"/>
        </w:rPr>
      </w:pPr>
      <w:r w:rsidRPr="6729D2E7">
        <w:rPr>
          <w:rFonts w:eastAsia="time"/>
        </w:rPr>
        <w:t>2026-02-25 Group Meeting</w:t>
      </w:r>
    </w:p>
    <w:p w14:paraId="03971C66" w14:textId="531F48EA" w:rsidR="5C4D1FA3" w:rsidRDefault="5C4D1FA3" w:rsidP="6729D2E7">
      <w:pPr>
        <w:rPr>
          <w:rFonts w:eastAsia="time"/>
        </w:rPr>
      </w:pPr>
      <w:r w:rsidRPr="6729D2E7">
        <w:rPr>
          <w:rFonts w:eastAsia="time"/>
          <w:b/>
          <w:bCs/>
        </w:rPr>
        <w:t>Date:</w:t>
      </w:r>
      <w:r w:rsidRPr="6729D2E7">
        <w:rPr>
          <w:rFonts w:eastAsia="time"/>
        </w:rPr>
        <w:t xml:space="preserve"> Wednesday, Feburary 25</w:t>
      </w:r>
    </w:p>
    <w:p w14:paraId="3DEC5716" w14:textId="5930FD0C" w:rsidR="5C4D1FA3" w:rsidRDefault="5C4D1FA3" w:rsidP="6729D2E7">
      <w:pPr>
        <w:rPr>
          <w:rFonts w:eastAsia="time"/>
        </w:rPr>
      </w:pPr>
      <w:r w:rsidRPr="6729D2E7">
        <w:rPr>
          <w:rFonts w:eastAsia="time"/>
          <w:b/>
          <w:bCs/>
        </w:rPr>
        <w:t>Time: 12:00-12:30</w:t>
      </w:r>
    </w:p>
    <w:p w14:paraId="0767EB63" w14:textId="77777777" w:rsidR="6729D2E7" w:rsidRDefault="6729D2E7" w:rsidP="6729D2E7">
      <w:pPr>
        <w:rPr>
          <w:rFonts w:eastAsia="time"/>
        </w:rPr>
      </w:pPr>
    </w:p>
    <w:p w14:paraId="09D2D6DF" w14:textId="77777777" w:rsidR="5C4D1FA3" w:rsidRDefault="5C4D1FA3" w:rsidP="6729D2E7">
      <w:pPr>
        <w:rPr>
          <w:rFonts w:eastAsia="time"/>
          <w:b/>
          <w:bCs/>
        </w:rPr>
      </w:pPr>
      <w:r w:rsidRPr="6729D2E7">
        <w:rPr>
          <w:rFonts w:eastAsia="time"/>
          <w:b/>
          <w:bCs/>
        </w:rPr>
        <w:t>Present:</w:t>
      </w:r>
    </w:p>
    <w:p w14:paraId="1BB4494A" w14:textId="77777777" w:rsidR="5C4D1FA3" w:rsidRDefault="5C4D1FA3" w:rsidP="6729D2E7">
      <w:pPr>
        <w:rPr>
          <w:rFonts w:eastAsia="time"/>
        </w:rPr>
      </w:pPr>
      <w:r w:rsidRPr="6729D2E7">
        <w:rPr>
          <w:rFonts w:eastAsia="time"/>
        </w:rPr>
        <w:t xml:space="preserve">Jack Hutton, </w:t>
      </w:r>
      <w:hyperlink r:id="rId49">
        <w:r w:rsidRPr="6729D2E7">
          <w:rPr>
            <w:rStyle w:val="Hyperlink"/>
            <w:rFonts w:eastAsia="time"/>
          </w:rPr>
          <w:t>hutton@kth.se</w:t>
        </w:r>
      </w:hyperlink>
      <w:r w:rsidRPr="6729D2E7">
        <w:rPr>
          <w:rFonts w:eastAsia="time"/>
        </w:rPr>
        <w:t xml:space="preserve"> </w:t>
      </w:r>
    </w:p>
    <w:p w14:paraId="7453AFA6" w14:textId="77777777" w:rsidR="5C4D1FA3" w:rsidRDefault="5C4D1FA3" w:rsidP="6729D2E7">
      <w:pPr>
        <w:rPr>
          <w:rFonts w:eastAsia="time"/>
        </w:rPr>
      </w:pPr>
      <w:r w:rsidRPr="6729D2E7">
        <w:rPr>
          <w:rFonts w:eastAsia="time"/>
        </w:rPr>
        <w:t xml:space="preserve">Alexander Jonsson, </w:t>
      </w:r>
      <w:hyperlink r:id="rId50">
        <w:r w:rsidRPr="6729D2E7">
          <w:rPr>
            <w:rStyle w:val="Hyperlink"/>
            <w:rFonts w:eastAsia="time"/>
          </w:rPr>
          <w:t>alejon2@kth.se</w:t>
        </w:r>
      </w:hyperlink>
      <w:r w:rsidRPr="6729D2E7">
        <w:rPr>
          <w:rFonts w:eastAsia="time"/>
        </w:rPr>
        <w:t xml:space="preserve">  </w:t>
      </w:r>
    </w:p>
    <w:p w14:paraId="5EA1D16D" w14:textId="52E18D0F" w:rsidR="13DFB650" w:rsidRDefault="13DFB650" w:rsidP="6729D2E7">
      <w:pPr>
        <w:rPr>
          <w:rFonts w:eastAsia="time"/>
        </w:rPr>
      </w:pPr>
      <w:r w:rsidRPr="6729D2E7">
        <w:rPr>
          <w:rFonts w:eastAsia="time"/>
        </w:rPr>
        <w:t xml:space="preserve">Sahand Khodabandehloo, </w:t>
      </w:r>
      <w:hyperlink r:id="rId51">
        <w:r w:rsidRPr="6729D2E7">
          <w:rPr>
            <w:rStyle w:val="Hyperlink"/>
            <w:rFonts w:eastAsia="time"/>
          </w:rPr>
          <w:t>sahandkh@kth.se</w:t>
        </w:r>
      </w:hyperlink>
    </w:p>
    <w:p w14:paraId="563A6883" w14:textId="286D46A5" w:rsidR="6729D2E7" w:rsidRPr="006F43CC" w:rsidRDefault="6729D2E7" w:rsidP="6729D2E7">
      <w:pPr>
        <w:rPr>
          <w:rFonts w:eastAsia="time"/>
        </w:rPr>
      </w:pPr>
    </w:p>
    <w:p w14:paraId="05D20004" w14:textId="74D1C7BD" w:rsidR="6729D2E7" w:rsidRPr="006F43CC" w:rsidRDefault="6729D2E7" w:rsidP="6729D2E7">
      <w:pPr>
        <w:rPr>
          <w:rFonts w:eastAsia="time"/>
        </w:rPr>
      </w:pPr>
    </w:p>
    <w:p w14:paraId="42424836" w14:textId="640501AD" w:rsidR="13DFB650" w:rsidRPr="006F43CC" w:rsidRDefault="13DFB650" w:rsidP="6729D2E7">
      <w:pPr>
        <w:rPr>
          <w:rFonts w:eastAsia="time"/>
          <w:b/>
          <w:bCs/>
        </w:rPr>
      </w:pPr>
      <w:r w:rsidRPr="006F43CC">
        <w:rPr>
          <w:rFonts w:eastAsia="time"/>
          <w:b/>
          <w:bCs/>
        </w:rPr>
        <w:t>Notes:</w:t>
      </w:r>
    </w:p>
    <w:p w14:paraId="0171110B" w14:textId="1217B923" w:rsidR="13DFB650" w:rsidRDefault="13DFB650" w:rsidP="6729D2E7">
      <w:pPr>
        <w:spacing w:after="160" w:line="276" w:lineRule="auto"/>
      </w:pPr>
      <w:r w:rsidRPr="6729D2E7">
        <w:rPr>
          <w:rFonts w:ascii="Aptos" w:eastAsia="Aptos" w:hAnsi="Aptos" w:cs="Aptos"/>
        </w:rPr>
        <w:t>Next meeting Friday 27</w:t>
      </w:r>
      <w:r w:rsidRPr="6729D2E7">
        <w:rPr>
          <w:rFonts w:ascii="Aptos" w:eastAsia="Aptos" w:hAnsi="Aptos" w:cs="Aptos"/>
          <w:vertAlign w:val="superscript"/>
        </w:rPr>
        <w:t>th</w:t>
      </w:r>
      <w:r w:rsidRPr="6729D2E7">
        <w:rPr>
          <w:rFonts w:ascii="Aptos" w:eastAsia="Aptos" w:hAnsi="Aptos" w:cs="Aptos"/>
        </w:rPr>
        <w:t xml:space="preserve"> at 17:00 on Zoom.</w:t>
      </w:r>
    </w:p>
    <w:p w14:paraId="068C35B8" w14:textId="48C24FBB" w:rsidR="13DFB650" w:rsidRDefault="13DFB650" w:rsidP="6729D2E7">
      <w:pPr>
        <w:spacing w:after="160" w:line="276" w:lineRule="auto"/>
      </w:pPr>
      <w:r w:rsidRPr="6729D2E7">
        <w:rPr>
          <w:rFonts w:ascii="Aptos" w:eastAsia="Aptos" w:hAnsi="Aptos" w:cs="Aptos"/>
        </w:rPr>
        <w:t>Work to do before then:</w:t>
      </w:r>
    </w:p>
    <w:p w14:paraId="189FF626" w14:textId="38133134" w:rsidR="13DFB650" w:rsidRDefault="13DFB650" w:rsidP="6729D2E7">
      <w:pPr>
        <w:pStyle w:val="ListParagraph"/>
        <w:numPr>
          <w:ilvl w:val="0"/>
          <w:numId w:val="7"/>
        </w:numPr>
        <w:spacing w:line="276" w:lineRule="auto"/>
        <w:rPr>
          <w:rFonts w:ascii="Aptos" w:eastAsia="Aptos" w:hAnsi="Aptos" w:cs="Aptos"/>
        </w:rPr>
      </w:pPr>
      <w:r w:rsidRPr="6729D2E7">
        <w:rPr>
          <w:rFonts w:ascii="Aptos" w:eastAsia="Aptos" w:hAnsi="Aptos" w:cs="Aptos"/>
        </w:rPr>
        <w:t>Read through and write feedback for our peer review report</w:t>
      </w:r>
    </w:p>
    <w:p w14:paraId="708674A6" w14:textId="2CA62998" w:rsidR="13DFB650" w:rsidRDefault="13DFB650" w:rsidP="6729D2E7">
      <w:pPr>
        <w:pStyle w:val="ListParagraph"/>
        <w:numPr>
          <w:ilvl w:val="0"/>
          <w:numId w:val="7"/>
        </w:numPr>
        <w:spacing w:line="276" w:lineRule="auto"/>
        <w:rPr>
          <w:rFonts w:ascii="Aptos" w:eastAsia="Aptos" w:hAnsi="Aptos" w:cs="Aptos"/>
        </w:rPr>
      </w:pPr>
      <w:r w:rsidRPr="6729D2E7">
        <w:rPr>
          <w:rFonts w:ascii="Aptos" w:eastAsia="Aptos" w:hAnsi="Aptos" w:cs="Aptos"/>
        </w:rPr>
        <w:t>Think of ideas for the layout of session viewer page based on feedback from Anton and Jonas (come with mock up if want)</w:t>
      </w:r>
    </w:p>
    <w:p w14:paraId="1DD5ECA5" w14:textId="3CD6CF10" w:rsidR="13DFB650" w:rsidRDefault="13DFB650" w:rsidP="6729D2E7">
      <w:pPr>
        <w:pStyle w:val="ListParagraph"/>
        <w:numPr>
          <w:ilvl w:val="0"/>
          <w:numId w:val="7"/>
        </w:numPr>
        <w:spacing w:line="276" w:lineRule="auto"/>
        <w:rPr>
          <w:rFonts w:ascii="Aptos" w:eastAsia="Aptos" w:hAnsi="Aptos" w:cs="Aptos"/>
        </w:rPr>
      </w:pPr>
      <w:r w:rsidRPr="6729D2E7">
        <w:rPr>
          <w:rFonts w:ascii="Aptos" w:eastAsia="Aptos" w:hAnsi="Aptos" w:cs="Aptos"/>
        </w:rPr>
        <w:t>Optionally, can look into what key metrics we can calculate, and possible ways to do so.</w:t>
      </w:r>
    </w:p>
    <w:p w14:paraId="590776AD" w14:textId="505A66AD" w:rsidR="13DFB650" w:rsidRDefault="13DFB650" w:rsidP="6729D2E7">
      <w:pPr>
        <w:spacing w:after="160" w:line="276" w:lineRule="auto"/>
      </w:pPr>
      <w:r w:rsidRPr="6729D2E7">
        <w:rPr>
          <w:rFonts w:ascii="Aptos" w:eastAsia="Aptos" w:hAnsi="Aptos" w:cs="Aptos"/>
        </w:rPr>
        <w:t>Fridays meeting will focus on combining the peer review feedback and confirming our vision for the session viewer page, then the next week can focus on key metric calculations.</w:t>
      </w:r>
    </w:p>
    <w:p w14:paraId="22CF0310" w14:textId="2BFF8F57" w:rsidR="6729D2E7" w:rsidRDefault="6729D2E7" w:rsidP="6729D2E7"/>
    <w:p w14:paraId="5456BE55" w14:textId="77777777" w:rsidR="006F43CC" w:rsidRDefault="006F43CC" w:rsidP="6729D2E7"/>
    <w:p w14:paraId="447DABFD" w14:textId="243BEB85" w:rsidR="006F43CC" w:rsidRDefault="006F43CC">
      <w:pPr>
        <w:spacing w:after="160"/>
      </w:pPr>
      <w:r>
        <w:br w:type="page"/>
      </w:r>
    </w:p>
    <w:p w14:paraId="52AFBAD5" w14:textId="418E866C" w:rsidR="006F43CC" w:rsidRDefault="006F43CC" w:rsidP="006F43CC">
      <w:pPr>
        <w:pStyle w:val="Heading1"/>
        <w:rPr>
          <w:rFonts w:eastAsia="time"/>
        </w:rPr>
      </w:pPr>
      <w:r w:rsidRPr="6729D2E7">
        <w:rPr>
          <w:rFonts w:eastAsia="time"/>
        </w:rPr>
        <w:t>2026-0</w:t>
      </w:r>
      <w:r w:rsidR="00CC1870">
        <w:rPr>
          <w:rFonts w:eastAsia="time"/>
        </w:rPr>
        <w:t>3</w:t>
      </w:r>
      <w:r w:rsidRPr="6729D2E7">
        <w:rPr>
          <w:rFonts w:eastAsia="time"/>
        </w:rPr>
        <w:t>-</w:t>
      </w:r>
      <w:r w:rsidR="00A02504">
        <w:rPr>
          <w:rFonts w:eastAsia="time"/>
        </w:rPr>
        <w:t>06</w:t>
      </w:r>
      <w:r w:rsidRPr="6729D2E7">
        <w:rPr>
          <w:rFonts w:eastAsia="time"/>
        </w:rPr>
        <w:t xml:space="preserve"> Meeting</w:t>
      </w:r>
      <w:r w:rsidR="00A02504">
        <w:rPr>
          <w:rFonts w:eastAsia="time"/>
        </w:rPr>
        <w:t xml:space="preserve"> with Jonas</w:t>
      </w:r>
    </w:p>
    <w:p w14:paraId="3A9F5113" w14:textId="399FFF6D" w:rsidR="006F43CC" w:rsidRDefault="006F43CC" w:rsidP="006F43CC">
      <w:pPr>
        <w:rPr>
          <w:rFonts w:eastAsia="time"/>
        </w:rPr>
      </w:pPr>
      <w:r w:rsidRPr="6729D2E7">
        <w:rPr>
          <w:rFonts w:eastAsia="time"/>
          <w:b/>
          <w:bCs/>
        </w:rPr>
        <w:t>Date:</w:t>
      </w:r>
      <w:r w:rsidRPr="6729D2E7">
        <w:rPr>
          <w:rFonts w:eastAsia="time"/>
        </w:rPr>
        <w:t xml:space="preserve"> </w:t>
      </w:r>
      <w:r w:rsidR="00A9432B">
        <w:rPr>
          <w:rFonts w:eastAsia="time"/>
        </w:rPr>
        <w:t>Friday</w:t>
      </w:r>
      <w:r w:rsidRPr="6729D2E7">
        <w:rPr>
          <w:rFonts w:eastAsia="time"/>
        </w:rPr>
        <w:t>, Feburary 2</w:t>
      </w:r>
      <w:r w:rsidR="00A9432B">
        <w:rPr>
          <w:rFonts w:eastAsia="time"/>
        </w:rPr>
        <w:t>7</w:t>
      </w:r>
    </w:p>
    <w:p w14:paraId="0CF61BA0" w14:textId="798685EB" w:rsidR="006F43CC" w:rsidRDefault="006F43CC" w:rsidP="006F43CC">
      <w:pPr>
        <w:rPr>
          <w:rFonts w:eastAsia="time"/>
        </w:rPr>
      </w:pPr>
      <w:r w:rsidRPr="6729D2E7">
        <w:rPr>
          <w:rFonts w:eastAsia="time"/>
          <w:b/>
          <w:bCs/>
        </w:rPr>
        <w:t>Time: 1</w:t>
      </w:r>
      <w:r w:rsidR="00A02504">
        <w:rPr>
          <w:rFonts w:eastAsia="time"/>
          <w:b/>
          <w:bCs/>
        </w:rPr>
        <w:t>4</w:t>
      </w:r>
      <w:r w:rsidRPr="6729D2E7">
        <w:rPr>
          <w:rFonts w:eastAsia="time"/>
          <w:b/>
          <w:bCs/>
        </w:rPr>
        <w:t>:00-1</w:t>
      </w:r>
      <w:r w:rsidR="00A02504">
        <w:rPr>
          <w:rFonts w:eastAsia="time"/>
          <w:b/>
          <w:bCs/>
        </w:rPr>
        <w:t>4</w:t>
      </w:r>
      <w:r w:rsidRPr="6729D2E7">
        <w:rPr>
          <w:rFonts w:eastAsia="time"/>
          <w:b/>
          <w:bCs/>
        </w:rPr>
        <w:t>:30</w:t>
      </w:r>
    </w:p>
    <w:p w14:paraId="588E74CF" w14:textId="77777777" w:rsidR="006F43CC" w:rsidRDefault="006F43CC" w:rsidP="006F43CC">
      <w:pPr>
        <w:rPr>
          <w:rFonts w:eastAsia="time"/>
        </w:rPr>
      </w:pPr>
    </w:p>
    <w:p w14:paraId="6C23FF11" w14:textId="77777777" w:rsidR="006F43CC" w:rsidRDefault="006F43CC" w:rsidP="006F43CC">
      <w:pPr>
        <w:rPr>
          <w:rFonts w:eastAsia="time"/>
          <w:b/>
          <w:bCs/>
        </w:rPr>
      </w:pPr>
      <w:r w:rsidRPr="6729D2E7">
        <w:rPr>
          <w:rFonts w:eastAsia="time"/>
          <w:b/>
          <w:bCs/>
        </w:rPr>
        <w:t>Present:</w:t>
      </w:r>
    </w:p>
    <w:p w14:paraId="3BFD0F29" w14:textId="77777777" w:rsidR="006F43CC" w:rsidRDefault="006F43CC" w:rsidP="006F43CC">
      <w:pPr>
        <w:rPr>
          <w:rFonts w:eastAsia="time"/>
        </w:rPr>
      </w:pPr>
      <w:r w:rsidRPr="6729D2E7">
        <w:rPr>
          <w:rFonts w:eastAsia="time"/>
        </w:rPr>
        <w:t xml:space="preserve">Jack Hutton, </w:t>
      </w:r>
      <w:hyperlink r:id="rId52">
        <w:r w:rsidRPr="6729D2E7">
          <w:rPr>
            <w:rStyle w:val="Hyperlink"/>
            <w:rFonts w:eastAsia="time"/>
          </w:rPr>
          <w:t>hutton@kth.se</w:t>
        </w:r>
      </w:hyperlink>
      <w:r w:rsidRPr="6729D2E7">
        <w:rPr>
          <w:rFonts w:eastAsia="time"/>
        </w:rPr>
        <w:t xml:space="preserve"> </w:t>
      </w:r>
    </w:p>
    <w:p w14:paraId="763B6598" w14:textId="77777777" w:rsidR="006F43CC" w:rsidRDefault="006F43CC" w:rsidP="006F43CC">
      <w:pPr>
        <w:rPr>
          <w:rFonts w:eastAsia="time"/>
        </w:rPr>
      </w:pPr>
      <w:r w:rsidRPr="6729D2E7">
        <w:rPr>
          <w:rFonts w:eastAsia="time"/>
        </w:rPr>
        <w:t xml:space="preserve">Alexander Jonsson, </w:t>
      </w:r>
      <w:hyperlink r:id="rId53">
        <w:r w:rsidRPr="6729D2E7">
          <w:rPr>
            <w:rStyle w:val="Hyperlink"/>
            <w:rFonts w:eastAsia="time"/>
          </w:rPr>
          <w:t>alejon2@kth.se</w:t>
        </w:r>
      </w:hyperlink>
      <w:r w:rsidRPr="6729D2E7">
        <w:rPr>
          <w:rFonts w:eastAsia="time"/>
        </w:rPr>
        <w:t xml:space="preserve">  </w:t>
      </w:r>
    </w:p>
    <w:p w14:paraId="5FB55FEB" w14:textId="77777777" w:rsidR="006F43CC" w:rsidRDefault="006F43CC" w:rsidP="006F43CC">
      <w:pPr>
        <w:rPr>
          <w:rFonts w:eastAsia="time"/>
        </w:rPr>
      </w:pPr>
      <w:r w:rsidRPr="6729D2E7">
        <w:rPr>
          <w:rFonts w:eastAsia="time"/>
        </w:rPr>
        <w:t xml:space="preserve">Sahand Khodabandehloo, </w:t>
      </w:r>
      <w:hyperlink r:id="rId54">
        <w:r w:rsidRPr="6729D2E7">
          <w:rPr>
            <w:rStyle w:val="Hyperlink"/>
            <w:rFonts w:eastAsia="time"/>
          </w:rPr>
          <w:t>sahandkh@kth.se</w:t>
        </w:r>
      </w:hyperlink>
    </w:p>
    <w:p w14:paraId="4C2DA332" w14:textId="7D0FAF33" w:rsidR="006F43CC" w:rsidRPr="006F43CC" w:rsidRDefault="00A02504" w:rsidP="006F43CC">
      <w:pPr>
        <w:rPr>
          <w:rFonts w:eastAsia="time"/>
        </w:rPr>
      </w:pPr>
      <w:r>
        <w:rPr>
          <w:rFonts w:eastAsia="time"/>
        </w:rPr>
        <w:t>Jonas Willén</w:t>
      </w:r>
    </w:p>
    <w:p w14:paraId="0DDA936D" w14:textId="77777777" w:rsidR="006F43CC" w:rsidRPr="006F43CC" w:rsidRDefault="006F43CC" w:rsidP="006F43CC">
      <w:pPr>
        <w:rPr>
          <w:rFonts w:eastAsia="time"/>
        </w:rPr>
      </w:pPr>
    </w:p>
    <w:p w14:paraId="15568368" w14:textId="77777777" w:rsidR="006F43CC" w:rsidRPr="006F43CC" w:rsidRDefault="006F43CC" w:rsidP="006F43CC">
      <w:pPr>
        <w:rPr>
          <w:rFonts w:eastAsia="time"/>
          <w:b/>
          <w:bCs/>
        </w:rPr>
      </w:pPr>
      <w:r w:rsidRPr="006F43CC">
        <w:rPr>
          <w:rFonts w:eastAsia="time"/>
          <w:b/>
          <w:bCs/>
        </w:rPr>
        <w:t>Notes:</w:t>
      </w:r>
    </w:p>
    <w:p w14:paraId="0D5A670D" w14:textId="77777777" w:rsidR="00A9432B" w:rsidRDefault="00A9432B" w:rsidP="6729D2E7"/>
    <w:p w14:paraId="5639A44A" w14:textId="791E3D91" w:rsidR="00B53AA1" w:rsidRDefault="00B53AA1" w:rsidP="00AE42F8">
      <w:pPr>
        <w:pStyle w:val="ListParagraph"/>
        <w:numPr>
          <w:ilvl w:val="0"/>
          <w:numId w:val="49"/>
        </w:numPr>
      </w:pPr>
      <w:r>
        <w:t>Add buttons for going forwards/backwards one frame</w:t>
      </w:r>
    </w:p>
    <w:p w14:paraId="0AF5DA18" w14:textId="4ED13F7B" w:rsidR="00B53AA1" w:rsidRDefault="00216B91" w:rsidP="00AE42F8">
      <w:pPr>
        <w:pStyle w:val="ListParagraph"/>
        <w:numPr>
          <w:ilvl w:val="0"/>
          <w:numId w:val="49"/>
        </w:numPr>
      </w:pPr>
      <w:r>
        <w:t xml:space="preserve">Integrate our project </w:t>
      </w:r>
      <w:r w:rsidR="005E4519">
        <w:t>as a tool for</w:t>
      </w:r>
      <w:r>
        <w:t xml:space="preserve"> lab</w:t>
      </w:r>
      <w:r w:rsidR="005E4519">
        <w:t>s</w:t>
      </w:r>
    </w:p>
    <w:p w14:paraId="193C80EA" w14:textId="28277142" w:rsidR="006F5ACE" w:rsidRDefault="1AC89777" w:rsidP="00AE42F8">
      <w:pPr>
        <w:pStyle w:val="ListParagraph"/>
        <w:numPr>
          <w:ilvl w:val="0"/>
          <w:numId w:val="49"/>
        </w:numPr>
      </w:pPr>
      <w:r>
        <w:t>No more function implementations.</w:t>
      </w:r>
    </w:p>
    <w:p w14:paraId="3EFBB22E" w14:textId="77976D35" w:rsidR="1AC89777" w:rsidRDefault="1AC89777" w:rsidP="2112B6F4"/>
    <w:p w14:paraId="53C5B0DD" w14:textId="5880148D" w:rsidR="2112B6F4" w:rsidRDefault="2112B6F4" w:rsidP="2112B6F4">
      <w:pPr>
        <w:spacing w:after="160" w:line="276" w:lineRule="auto"/>
      </w:pPr>
      <w:r w:rsidRPr="2112B6F4">
        <w:rPr>
          <w:rFonts w:ascii="Aptos" w:eastAsia="Aptos" w:hAnsi="Aptos" w:cs="Aptos"/>
          <w:b/>
          <w:bCs/>
        </w:rPr>
        <w:t xml:space="preserve">Presentation Plan 26/03/09 – </w:t>
      </w:r>
      <w:r w:rsidRPr="2112B6F4">
        <w:rPr>
          <w:rFonts w:ascii="Aptos" w:eastAsia="Aptos" w:hAnsi="Aptos" w:cs="Aptos"/>
          <w:b/>
          <w:bCs/>
          <w:highlight w:val="yellow"/>
        </w:rPr>
        <w:t>Sahand</w:t>
      </w:r>
      <w:r w:rsidRPr="2112B6F4">
        <w:rPr>
          <w:rFonts w:ascii="Aptos" w:eastAsia="Aptos" w:hAnsi="Aptos" w:cs="Aptos"/>
          <w:b/>
          <w:bCs/>
        </w:rPr>
        <w:t xml:space="preserve">, </w:t>
      </w:r>
      <w:r w:rsidRPr="2112B6F4">
        <w:rPr>
          <w:rFonts w:ascii="Aptos" w:eastAsia="Aptos" w:hAnsi="Aptos" w:cs="Aptos"/>
          <w:b/>
          <w:bCs/>
          <w:highlight w:val="green"/>
        </w:rPr>
        <w:t>Jack</w:t>
      </w:r>
      <w:r w:rsidRPr="2112B6F4">
        <w:rPr>
          <w:rFonts w:ascii="Aptos" w:eastAsia="Aptos" w:hAnsi="Aptos" w:cs="Aptos"/>
          <w:b/>
          <w:bCs/>
        </w:rPr>
        <w:t xml:space="preserve">, </w:t>
      </w:r>
      <w:r w:rsidRPr="2112B6F4">
        <w:rPr>
          <w:rFonts w:ascii="Aptos" w:eastAsia="Aptos" w:hAnsi="Aptos" w:cs="Aptos"/>
          <w:b/>
          <w:bCs/>
          <w:highlight w:val="cyan"/>
        </w:rPr>
        <w:t>Alex</w:t>
      </w:r>
    </w:p>
    <w:p w14:paraId="1FD7E995" w14:textId="2C193D93" w:rsidR="2112B6F4" w:rsidRDefault="2112B6F4" w:rsidP="2112B6F4">
      <w:pPr>
        <w:spacing w:after="160" w:line="276" w:lineRule="auto"/>
      </w:pPr>
      <w:r w:rsidRPr="2112B6F4">
        <w:rPr>
          <w:rFonts w:ascii="Aptos" w:eastAsia="Aptos" w:hAnsi="Aptos" w:cs="Aptos"/>
        </w:rPr>
        <w:t>20 Minutes = 3 * 6/7 minutes</w:t>
      </w:r>
    </w:p>
    <w:p w14:paraId="50409C45" w14:textId="164F9B2A" w:rsidR="2112B6F4" w:rsidRDefault="2112B6F4" w:rsidP="2112B6F4">
      <w:pPr>
        <w:pStyle w:val="ListParagraph"/>
        <w:numPr>
          <w:ilvl w:val="0"/>
          <w:numId w:val="6"/>
        </w:numPr>
        <w:spacing w:line="276" w:lineRule="auto"/>
        <w:rPr>
          <w:rFonts w:ascii="Aptos" w:eastAsia="Aptos" w:hAnsi="Aptos" w:cs="Aptos"/>
          <w:b/>
          <w:bCs/>
          <w:highlight w:val="yellow"/>
        </w:rPr>
      </w:pPr>
      <w:r w:rsidRPr="2112B6F4">
        <w:rPr>
          <w:rFonts w:ascii="Aptos" w:eastAsia="Aptos" w:hAnsi="Aptos" w:cs="Aptos"/>
          <w:highlight w:val="yellow"/>
        </w:rPr>
        <w:t xml:space="preserve">Introduction – </w:t>
      </w:r>
      <w:r w:rsidRPr="2112B6F4">
        <w:rPr>
          <w:rFonts w:ascii="Aptos" w:eastAsia="Aptos" w:hAnsi="Aptos" w:cs="Aptos"/>
          <w:b/>
          <w:bCs/>
          <w:highlight w:val="yellow"/>
        </w:rPr>
        <w:t>5 minutes</w:t>
      </w:r>
    </w:p>
    <w:p w14:paraId="14F4617D" w14:textId="65E995F4"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Background</w:t>
      </w:r>
    </w:p>
    <w:p w14:paraId="588E1575" w14:textId="01075B6F"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What is the problem</w:t>
      </w:r>
    </w:p>
    <w:p w14:paraId="1F4869E0" w14:textId="4020EF70"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What is the product</w:t>
      </w:r>
    </w:p>
    <w:p w14:paraId="230EA764" w14:textId="354BCB0E"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Demo/Explanation of WebApp Structure</w:t>
      </w:r>
    </w:p>
    <w:p w14:paraId="0C2E3AED" w14:textId="69183105" w:rsidR="2112B6F4" w:rsidRDefault="2112B6F4" w:rsidP="2112B6F4">
      <w:pPr>
        <w:pStyle w:val="ListParagraph"/>
        <w:numPr>
          <w:ilvl w:val="0"/>
          <w:numId w:val="6"/>
        </w:numPr>
        <w:spacing w:line="276" w:lineRule="auto"/>
        <w:rPr>
          <w:rFonts w:ascii="Aptos" w:eastAsia="Aptos" w:hAnsi="Aptos" w:cs="Aptos"/>
          <w:b/>
          <w:bCs/>
          <w:highlight w:val="green"/>
        </w:rPr>
      </w:pPr>
      <w:r w:rsidRPr="2112B6F4">
        <w:rPr>
          <w:rFonts w:ascii="Aptos" w:eastAsia="Aptos" w:hAnsi="Aptos" w:cs="Aptos"/>
          <w:highlight w:val="green"/>
        </w:rPr>
        <w:t xml:space="preserve">Processing Pipeline - </w:t>
      </w:r>
      <w:r w:rsidRPr="2112B6F4">
        <w:rPr>
          <w:rFonts w:ascii="Aptos" w:eastAsia="Aptos" w:hAnsi="Aptos" w:cs="Aptos"/>
          <w:b/>
          <w:bCs/>
          <w:highlight w:val="green"/>
        </w:rPr>
        <w:t xml:space="preserve">7 Minutes </w:t>
      </w:r>
    </w:p>
    <w:p w14:paraId="622CA343" w14:textId="4AE017F3" w:rsidR="2112B6F4" w:rsidRDefault="2112B6F4" w:rsidP="2112B6F4">
      <w:pPr>
        <w:pStyle w:val="ListParagraph"/>
        <w:numPr>
          <w:ilvl w:val="1"/>
          <w:numId w:val="6"/>
        </w:numPr>
        <w:spacing w:line="276" w:lineRule="auto"/>
        <w:rPr>
          <w:rFonts w:ascii="Aptos" w:eastAsia="Aptos" w:hAnsi="Aptos" w:cs="Aptos"/>
          <w:highlight w:val="green"/>
        </w:rPr>
      </w:pPr>
      <w:r w:rsidRPr="2112B6F4">
        <w:rPr>
          <w:rFonts w:ascii="Aptos" w:eastAsia="Aptos" w:hAnsi="Aptos" w:cs="Aptos"/>
          <w:highlight w:val="green"/>
        </w:rPr>
        <w:t>Video Panel</w:t>
      </w:r>
    </w:p>
    <w:p w14:paraId="44E3D36F" w14:textId="57B602C1" w:rsidR="2112B6F4" w:rsidRDefault="2112B6F4" w:rsidP="2112B6F4">
      <w:pPr>
        <w:pStyle w:val="ListParagraph"/>
        <w:numPr>
          <w:ilvl w:val="2"/>
          <w:numId w:val="6"/>
        </w:numPr>
        <w:spacing w:line="276" w:lineRule="auto"/>
        <w:ind w:left="2340" w:hanging="360"/>
        <w:rPr>
          <w:rFonts w:ascii="Aptos" w:eastAsia="Aptos" w:hAnsi="Aptos" w:cs="Aptos"/>
          <w:highlight w:val="green"/>
        </w:rPr>
      </w:pPr>
      <w:r w:rsidRPr="2112B6F4">
        <w:rPr>
          <w:rFonts w:ascii="Aptos" w:eastAsia="Aptos" w:hAnsi="Aptos" w:cs="Aptos"/>
          <w:highlight w:val="green"/>
        </w:rPr>
        <w:t>MoveNet/PoseNet Skeleton Tracking</w:t>
      </w:r>
    </w:p>
    <w:p w14:paraId="252A4501" w14:textId="5A1C83DB" w:rsidR="2112B6F4" w:rsidRDefault="2112B6F4" w:rsidP="2112B6F4">
      <w:pPr>
        <w:pStyle w:val="ListParagraph"/>
        <w:numPr>
          <w:ilvl w:val="1"/>
          <w:numId w:val="6"/>
        </w:numPr>
        <w:spacing w:line="276" w:lineRule="auto"/>
        <w:rPr>
          <w:rFonts w:ascii="Aptos" w:eastAsia="Aptos" w:hAnsi="Aptos" w:cs="Aptos"/>
          <w:highlight w:val="green"/>
        </w:rPr>
      </w:pPr>
      <w:r w:rsidRPr="2112B6F4">
        <w:rPr>
          <w:rFonts w:ascii="Aptos" w:eastAsia="Aptos" w:hAnsi="Aptos" w:cs="Aptos"/>
          <w:highlight w:val="green"/>
        </w:rPr>
        <w:t>IMU Stuff</w:t>
      </w:r>
    </w:p>
    <w:p w14:paraId="55F1565D" w14:textId="439F33AA" w:rsidR="2112B6F4" w:rsidRDefault="2112B6F4" w:rsidP="2112B6F4">
      <w:pPr>
        <w:pStyle w:val="ListParagraph"/>
        <w:numPr>
          <w:ilvl w:val="2"/>
          <w:numId w:val="6"/>
        </w:numPr>
        <w:spacing w:line="276" w:lineRule="auto"/>
        <w:ind w:left="2340" w:hanging="360"/>
        <w:rPr>
          <w:rFonts w:ascii="Aptos" w:eastAsia="Aptos" w:hAnsi="Aptos" w:cs="Aptos"/>
          <w:highlight w:val="green"/>
        </w:rPr>
      </w:pPr>
      <w:r w:rsidRPr="2112B6F4">
        <w:rPr>
          <w:rFonts w:ascii="Aptos" w:eastAsia="Aptos" w:hAnsi="Aptos" w:cs="Aptos"/>
          <w:highlight w:val="green"/>
        </w:rPr>
        <w:t>Signal Processing Steps</w:t>
      </w:r>
    </w:p>
    <w:p w14:paraId="339407A4" w14:textId="57189C17" w:rsidR="2112B6F4" w:rsidRDefault="2112B6F4" w:rsidP="2112B6F4">
      <w:pPr>
        <w:pStyle w:val="ListParagraph"/>
        <w:numPr>
          <w:ilvl w:val="3"/>
          <w:numId w:val="6"/>
        </w:numPr>
        <w:spacing w:line="276" w:lineRule="auto"/>
        <w:rPr>
          <w:rFonts w:ascii="Aptos" w:eastAsia="Aptos" w:hAnsi="Aptos" w:cs="Aptos"/>
          <w:highlight w:val="green"/>
        </w:rPr>
      </w:pPr>
      <w:r w:rsidRPr="2112B6F4">
        <w:rPr>
          <w:rFonts w:ascii="Aptos" w:eastAsia="Aptos" w:hAnsi="Aptos" w:cs="Aptos"/>
          <w:highlight w:val="green"/>
        </w:rPr>
        <w:t>Filtering etc</w:t>
      </w:r>
    </w:p>
    <w:p w14:paraId="47476933" w14:textId="68314FA8" w:rsidR="2112B6F4" w:rsidRDefault="2112B6F4" w:rsidP="2112B6F4">
      <w:pPr>
        <w:pStyle w:val="ListParagraph"/>
        <w:numPr>
          <w:ilvl w:val="3"/>
          <w:numId w:val="6"/>
        </w:numPr>
        <w:spacing w:line="276" w:lineRule="auto"/>
        <w:rPr>
          <w:rFonts w:ascii="Aptos" w:eastAsia="Aptos" w:hAnsi="Aptos" w:cs="Aptos"/>
          <w:highlight w:val="green"/>
        </w:rPr>
      </w:pPr>
      <w:r w:rsidRPr="2112B6F4">
        <w:rPr>
          <w:rFonts w:ascii="Aptos" w:eastAsia="Aptos" w:hAnsi="Aptos" w:cs="Aptos"/>
          <w:highlight w:val="green"/>
        </w:rPr>
        <w:t>other</w:t>
      </w:r>
    </w:p>
    <w:p w14:paraId="6E3FE28E" w14:textId="401D8FCD" w:rsidR="2112B6F4" w:rsidRDefault="2112B6F4" w:rsidP="2112B6F4">
      <w:pPr>
        <w:pStyle w:val="ListParagraph"/>
        <w:numPr>
          <w:ilvl w:val="2"/>
          <w:numId w:val="6"/>
        </w:numPr>
        <w:spacing w:line="276" w:lineRule="auto"/>
        <w:ind w:left="2340" w:hanging="360"/>
        <w:rPr>
          <w:rFonts w:ascii="Aptos" w:eastAsia="Aptos" w:hAnsi="Aptos" w:cs="Aptos"/>
          <w:highlight w:val="green"/>
        </w:rPr>
      </w:pPr>
      <w:r w:rsidRPr="2112B6F4">
        <w:rPr>
          <w:rFonts w:ascii="Aptos" w:eastAsia="Aptos" w:hAnsi="Aptos" w:cs="Aptos"/>
          <w:highlight w:val="green"/>
        </w:rPr>
        <w:t>Sensor Fusion</w:t>
      </w:r>
    </w:p>
    <w:p w14:paraId="311CDEA3" w14:textId="62B1E5B0" w:rsidR="2112B6F4" w:rsidRDefault="2112B6F4" w:rsidP="2112B6F4">
      <w:pPr>
        <w:pStyle w:val="ListParagraph"/>
        <w:numPr>
          <w:ilvl w:val="3"/>
          <w:numId w:val="6"/>
        </w:numPr>
        <w:spacing w:line="276" w:lineRule="auto"/>
        <w:rPr>
          <w:rFonts w:ascii="Aptos" w:eastAsia="Aptos" w:hAnsi="Aptos" w:cs="Aptos"/>
          <w:highlight w:val="green"/>
        </w:rPr>
      </w:pPr>
      <w:r w:rsidRPr="2112B6F4">
        <w:rPr>
          <w:rFonts w:ascii="Aptos" w:eastAsia="Aptos" w:hAnsi="Aptos" w:cs="Aptos"/>
          <w:highlight w:val="green"/>
        </w:rPr>
        <w:t>Gravity removal</w:t>
      </w:r>
    </w:p>
    <w:p w14:paraId="0A317988" w14:textId="1C84D80C" w:rsidR="2112B6F4" w:rsidRDefault="2112B6F4" w:rsidP="2112B6F4">
      <w:pPr>
        <w:pStyle w:val="ListParagraph"/>
        <w:numPr>
          <w:ilvl w:val="3"/>
          <w:numId w:val="6"/>
        </w:numPr>
        <w:spacing w:line="276" w:lineRule="auto"/>
        <w:rPr>
          <w:rFonts w:ascii="Aptos" w:eastAsia="Aptos" w:hAnsi="Aptos" w:cs="Aptos"/>
          <w:highlight w:val="green"/>
        </w:rPr>
      </w:pPr>
      <w:r w:rsidRPr="2112B6F4">
        <w:rPr>
          <w:rFonts w:ascii="Aptos" w:eastAsia="Aptos" w:hAnsi="Aptos" w:cs="Aptos"/>
          <w:highlight w:val="green"/>
        </w:rPr>
        <w:t xml:space="preserve"> </w:t>
      </w:r>
    </w:p>
    <w:p w14:paraId="132E8740" w14:textId="02170EBF" w:rsidR="2112B6F4" w:rsidRDefault="2112B6F4" w:rsidP="2112B6F4">
      <w:pPr>
        <w:pStyle w:val="ListParagraph"/>
        <w:numPr>
          <w:ilvl w:val="2"/>
          <w:numId w:val="6"/>
        </w:numPr>
        <w:spacing w:line="276" w:lineRule="auto"/>
        <w:ind w:left="2340" w:hanging="360"/>
        <w:rPr>
          <w:rFonts w:ascii="Aptos" w:eastAsia="Aptos" w:hAnsi="Aptos" w:cs="Aptos"/>
          <w:highlight w:val="green"/>
        </w:rPr>
      </w:pPr>
      <w:r w:rsidRPr="2112B6F4">
        <w:rPr>
          <w:rFonts w:ascii="Aptos" w:eastAsia="Aptos" w:hAnsi="Aptos" w:cs="Aptos"/>
          <w:highlight w:val="green"/>
        </w:rPr>
        <w:t>Plotting</w:t>
      </w:r>
    </w:p>
    <w:p w14:paraId="287B487A" w14:textId="0BEAE1D5" w:rsidR="2112B6F4" w:rsidRDefault="2112B6F4" w:rsidP="2112B6F4">
      <w:pPr>
        <w:pStyle w:val="ListParagraph"/>
        <w:numPr>
          <w:ilvl w:val="2"/>
          <w:numId w:val="6"/>
        </w:numPr>
        <w:spacing w:line="276" w:lineRule="auto"/>
        <w:ind w:left="2340" w:hanging="360"/>
        <w:rPr>
          <w:rFonts w:ascii="Aptos" w:eastAsia="Aptos" w:hAnsi="Aptos" w:cs="Aptos"/>
          <w:highlight w:val="green"/>
        </w:rPr>
      </w:pPr>
      <w:r w:rsidRPr="2112B6F4">
        <w:rPr>
          <w:rFonts w:ascii="Aptos" w:eastAsia="Aptos" w:hAnsi="Aptos" w:cs="Aptos"/>
          <w:highlight w:val="green"/>
        </w:rPr>
        <w:t>ZUPTs (threshold-based zero-velocity update)</w:t>
      </w:r>
    </w:p>
    <w:p w14:paraId="52537DB5" w14:textId="7AE5B27D" w:rsidR="2112B6F4" w:rsidRDefault="2112B6F4" w:rsidP="2112B6F4">
      <w:pPr>
        <w:pStyle w:val="ListParagraph"/>
        <w:numPr>
          <w:ilvl w:val="0"/>
          <w:numId w:val="6"/>
        </w:numPr>
        <w:spacing w:line="276" w:lineRule="auto"/>
        <w:rPr>
          <w:rFonts w:ascii="Aptos" w:eastAsia="Aptos" w:hAnsi="Aptos" w:cs="Aptos"/>
          <w:b/>
          <w:bCs/>
          <w:highlight w:val="cyan"/>
        </w:rPr>
      </w:pPr>
      <w:r w:rsidRPr="2112B6F4">
        <w:rPr>
          <w:rFonts w:ascii="Aptos" w:eastAsia="Aptos" w:hAnsi="Aptos" w:cs="Aptos"/>
          <w:highlight w:val="cyan"/>
        </w:rPr>
        <w:t xml:space="preserve">Key Metrics – </w:t>
      </w:r>
      <w:r w:rsidRPr="2112B6F4">
        <w:rPr>
          <w:rFonts w:ascii="Aptos" w:eastAsia="Aptos" w:hAnsi="Aptos" w:cs="Aptos"/>
          <w:b/>
          <w:bCs/>
          <w:highlight w:val="cyan"/>
        </w:rPr>
        <w:t>6 Minutes</w:t>
      </w:r>
    </w:p>
    <w:p w14:paraId="04FA3563" w14:textId="7D6762CE" w:rsidR="2112B6F4" w:rsidRDefault="2112B6F4" w:rsidP="2112B6F4">
      <w:pPr>
        <w:pStyle w:val="ListParagraph"/>
        <w:numPr>
          <w:ilvl w:val="1"/>
          <w:numId w:val="6"/>
        </w:numPr>
        <w:spacing w:line="276" w:lineRule="auto"/>
        <w:rPr>
          <w:rFonts w:ascii="Aptos" w:eastAsia="Aptos" w:hAnsi="Aptos" w:cs="Aptos"/>
          <w:highlight w:val="cyan"/>
        </w:rPr>
      </w:pPr>
      <w:r w:rsidRPr="2112B6F4">
        <w:rPr>
          <w:rFonts w:ascii="Aptos" w:eastAsia="Aptos" w:hAnsi="Aptos" w:cs="Aptos"/>
          <w:highlight w:val="cyan"/>
        </w:rPr>
        <w:t>What they are and how calculated (master list)</w:t>
      </w:r>
    </w:p>
    <w:p w14:paraId="070106FF" w14:textId="5CAE3189" w:rsidR="2112B6F4" w:rsidRDefault="2112B6F4" w:rsidP="2112B6F4">
      <w:pPr>
        <w:pStyle w:val="ListParagraph"/>
        <w:numPr>
          <w:ilvl w:val="1"/>
          <w:numId w:val="6"/>
        </w:numPr>
        <w:spacing w:line="276" w:lineRule="auto"/>
        <w:rPr>
          <w:rFonts w:ascii="Aptos" w:eastAsia="Aptos" w:hAnsi="Aptos" w:cs="Aptos"/>
          <w:highlight w:val="cyan"/>
        </w:rPr>
      </w:pPr>
      <w:r w:rsidRPr="2112B6F4">
        <w:rPr>
          <w:rFonts w:ascii="Aptos" w:eastAsia="Aptos" w:hAnsi="Aptos" w:cs="Aptos"/>
          <w:highlight w:val="cyan"/>
        </w:rPr>
        <w:t>Relevance (what for what sport)</w:t>
      </w:r>
    </w:p>
    <w:p w14:paraId="2626B7B2" w14:textId="307184CD" w:rsidR="2112B6F4" w:rsidRDefault="2112B6F4" w:rsidP="2112B6F4">
      <w:pPr>
        <w:pStyle w:val="ListParagraph"/>
        <w:numPr>
          <w:ilvl w:val="1"/>
          <w:numId w:val="6"/>
        </w:numPr>
        <w:spacing w:line="276" w:lineRule="auto"/>
        <w:rPr>
          <w:rFonts w:ascii="Aptos" w:eastAsia="Aptos" w:hAnsi="Aptos" w:cs="Aptos"/>
          <w:highlight w:val="cyan"/>
        </w:rPr>
      </w:pPr>
      <w:r w:rsidRPr="2112B6F4">
        <w:rPr>
          <w:rFonts w:ascii="Aptos" w:eastAsia="Aptos" w:hAnsi="Aptos" w:cs="Aptos"/>
          <w:highlight w:val="cyan"/>
        </w:rPr>
        <w:t>Discussion of metric accuracy and possible improvements</w:t>
      </w:r>
    </w:p>
    <w:p w14:paraId="781AC0EE" w14:textId="5A57332E" w:rsidR="2112B6F4" w:rsidRDefault="2112B6F4" w:rsidP="2112B6F4">
      <w:pPr>
        <w:pStyle w:val="ListParagraph"/>
        <w:numPr>
          <w:ilvl w:val="0"/>
          <w:numId w:val="6"/>
        </w:numPr>
        <w:spacing w:line="276" w:lineRule="auto"/>
        <w:rPr>
          <w:rFonts w:ascii="Aptos" w:eastAsia="Aptos" w:hAnsi="Aptos" w:cs="Aptos"/>
          <w:b/>
          <w:bCs/>
          <w:highlight w:val="yellow"/>
        </w:rPr>
      </w:pPr>
      <w:r w:rsidRPr="2112B6F4">
        <w:rPr>
          <w:rFonts w:ascii="Aptos" w:eastAsia="Aptos" w:hAnsi="Aptos" w:cs="Aptos"/>
          <w:highlight w:val="yellow"/>
        </w:rPr>
        <w:t xml:space="preserve">Next Steps – </w:t>
      </w:r>
      <w:r w:rsidRPr="2112B6F4">
        <w:rPr>
          <w:rFonts w:ascii="Aptos" w:eastAsia="Aptos" w:hAnsi="Aptos" w:cs="Aptos"/>
          <w:b/>
          <w:bCs/>
          <w:highlight w:val="yellow"/>
        </w:rPr>
        <w:t>2 Minutes</w:t>
      </w:r>
    </w:p>
    <w:p w14:paraId="1CFE1E14" w14:textId="154C4148"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Future Work in PCC3</w:t>
      </w:r>
    </w:p>
    <w:p w14:paraId="4EDE3037" w14:textId="0781B8DF" w:rsidR="2112B6F4" w:rsidRDefault="2112B6F4" w:rsidP="2112B6F4">
      <w:pPr>
        <w:pStyle w:val="ListParagraph"/>
        <w:numPr>
          <w:ilvl w:val="2"/>
          <w:numId w:val="6"/>
        </w:numPr>
        <w:spacing w:line="276" w:lineRule="auto"/>
        <w:ind w:left="2340" w:hanging="360"/>
        <w:rPr>
          <w:rFonts w:ascii="Aptos" w:eastAsia="Aptos" w:hAnsi="Aptos" w:cs="Aptos"/>
          <w:highlight w:val="yellow"/>
        </w:rPr>
      </w:pPr>
      <w:r w:rsidRPr="2112B6F4">
        <w:rPr>
          <w:rFonts w:ascii="Aptos" w:eastAsia="Aptos" w:hAnsi="Aptos" w:cs="Aptos"/>
          <w:highlight w:val="yellow"/>
        </w:rPr>
        <w:t>One or two features we would like to add</w:t>
      </w:r>
    </w:p>
    <w:p w14:paraId="7D8F126D" w14:textId="3B28660A" w:rsidR="2112B6F4" w:rsidRDefault="2112B6F4" w:rsidP="2112B6F4">
      <w:pPr>
        <w:pStyle w:val="ListParagraph"/>
        <w:numPr>
          <w:ilvl w:val="2"/>
          <w:numId w:val="6"/>
        </w:numPr>
        <w:spacing w:line="276" w:lineRule="auto"/>
        <w:ind w:left="2340" w:hanging="360"/>
        <w:rPr>
          <w:rFonts w:ascii="Aptos" w:eastAsia="Aptos" w:hAnsi="Aptos" w:cs="Aptos"/>
          <w:highlight w:val="yellow"/>
        </w:rPr>
      </w:pPr>
      <w:r w:rsidRPr="2112B6F4">
        <w:rPr>
          <w:rFonts w:ascii="Aptos" w:eastAsia="Aptos" w:hAnsi="Aptos" w:cs="Aptos"/>
          <w:highlight w:val="yellow"/>
        </w:rPr>
        <w:t>Configuring more as a learning tool</w:t>
      </w:r>
    </w:p>
    <w:p w14:paraId="3C1A82D7" w14:textId="4B391DEA" w:rsidR="2112B6F4" w:rsidRDefault="2112B6F4" w:rsidP="2112B6F4">
      <w:pPr>
        <w:pStyle w:val="ListParagraph"/>
        <w:numPr>
          <w:ilvl w:val="2"/>
          <w:numId w:val="6"/>
        </w:numPr>
        <w:spacing w:line="276" w:lineRule="auto"/>
        <w:ind w:left="2340" w:hanging="360"/>
        <w:rPr>
          <w:rFonts w:ascii="Aptos" w:eastAsia="Aptos" w:hAnsi="Aptos" w:cs="Aptos"/>
          <w:highlight w:val="yellow"/>
        </w:rPr>
      </w:pPr>
      <w:r w:rsidRPr="2112B6F4">
        <w:rPr>
          <w:rFonts w:ascii="Aptos" w:eastAsia="Aptos" w:hAnsi="Aptos" w:cs="Aptos"/>
          <w:highlight w:val="yellow"/>
        </w:rPr>
        <w:t>Will discuss with supervisor regarding PCC3</w:t>
      </w:r>
    </w:p>
    <w:p w14:paraId="6B13C8F3" w14:textId="09665C05" w:rsidR="2112B6F4" w:rsidRDefault="2112B6F4" w:rsidP="2112B6F4">
      <w:pPr>
        <w:pStyle w:val="ListParagraph"/>
        <w:numPr>
          <w:ilvl w:val="1"/>
          <w:numId w:val="6"/>
        </w:numPr>
        <w:spacing w:line="276" w:lineRule="auto"/>
        <w:rPr>
          <w:rFonts w:ascii="Aptos" w:eastAsia="Aptos" w:hAnsi="Aptos" w:cs="Aptos"/>
          <w:highlight w:val="yellow"/>
        </w:rPr>
      </w:pPr>
      <w:r w:rsidRPr="2112B6F4">
        <w:rPr>
          <w:rFonts w:ascii="Aptos" w:eastAsia="Aptos" w:hAnsi="Aptos" w:cs="Aptos"/>
          <w:highlight w:val="yellow"/>
        </w:rPr>
        <w:t>Conclusion</w:t>
      </w:r>
    </w:p>
    <w:p w14:paraId="34311D96" w14:textId="456CD8EB" w:rsidR="2112B6F4" w:rsidRDefault="2112B6F4" w:rsidP="2112B6F4"/>
    <w:p w14:paraId="56173FC3" w14:textId="7CCA9E1F" w:rsidR="1322C8A0" w:rsidRDefault="1322C8A0"/>
    <w:p w14:paraId="2EDA464A" w14:textId="396EA037" w:rsidR="1322C8A0" w:rsidRDefault="1322C8A0"/>
    <w:p w14:paraId="1DF81B31" w14:textId="6E0CA269" w:rsidR="1322C8A0" w:rsidRDefault="1322C8A0">
      <w:r>
        <w:br w:type="page"/>
      </w:r>
    </w:p>
    <w:p w14:paraId="4CD52BB6" w14:textId="1E83AC3C" w:rsidR="1322C8A0" w:rsidRDefault="1322C8A0" w:rsidP="1322C8A0">
      <w:pPr>
        <w:pStyle w:val="Heading1"/>
        <w:rPr>
          <w:rFonts w:eastAsia="time"/>
        </w:rPr>
      </w:pPr>
      <w:r w:rsidRPr="1322C8A0">
        <w:rPr>
          <w:rFonts w:eastAsia="time"/>
        </w:rPr>
        <w:t>2026-03-11 Meeting with Group</w:t>
      </w:r>
    </w:p>
    <w:p w14:paraId="45737696" w14:textId="5F846D1A" w:rsidR="1322C8A0" w:rsidRDefault="1322C8A0" w:rsidP="1322C8A0">
      <w:pPr>
        <w:rPr>
          <w:rFonts w:eastAsia="time"/>
        </w:rPr>
      </w:pPr>
      <w:r w:rsidRPr="1322C8A0">
        <w:rPr>
          <w:rFonts w:eastAsia="time"/>
          <w:b/>
          <w:bCs/>
        </w:rPr>
        <w:t>Date:</w:t>
      </w:r>
      <w:r w:rsidRPr="1322C8A0">
        <w:rPr>
          <w:rFonts w:eastAsia="time"/>
        </w:rPr>
        <w:t xml:space="preserve"> Wednesday, March 11th</w:t>
      </w:r>
    </w:p>
    <w:p w14:paraId="37646E5B" w14:textId="42C4A8F4" w:rsidR="1322C8A0" w:rsidRDefault="1322C8A0" w:rsidP="1322C8A0">
      <w:pPr>
        <w:rPr>
          <w:rFonts w:eastAsia="time"/>
        </w:rPr>
      </w:pPr>
      <w:r w:rsidRPr="1322C8A0">
        <w:rPr>
          <w:rFonts w:eastAsia="time"/>
          <w:b/>
          <w:bCs/>
        </w:rPr>
        <w:t>Time: 15:15-16:00</w:t>
      </w:r>
    </w:p>
    <w:p w14:paraId="6471B8FB" w14:textId="77777777" w:rsidR="1322C8A0" w:rsidRDefault="1322C8A0" w:rsidP="1322C8A0">
      <w:pPr>
        <w:rPr>
          <w:rFonts w:eastAsia="time"/>
        </w:rPr>
      </w:pPr>
    </w:p>
    <w:p w14:paraId="5F8330D0" w14:textId="77777777" w:rsidR="1322C8A0" w:rsidRDefault="1322C8A0" w:rsidP="1322C8A0">
      <w:pPr>
        <w:rPr>
          <w:rFonts w:eastAsia="time"/>
          <w:b/>
          <w:bCs/>
        </w:rPr>
      </w:pPr>
      <w:r w:rsidRPr="1322C8A0">
        <w:rPr>
          <w:rFonts w:eastAsia="time"/>
          <w:b/>
          <w:bCs/>
        </w:rPr>
        <w:t>Present:</w:t>
      </w:r>
    </w:p>
    <w:p w14:paraId="3900E91A" w14:textId="77777777" w:rsidR="1322C8A0" w:rsidRDefault="1322C8A0" w:rsidP="1322C8A0">
      <w:pPr>
        <w:rPr>
          <w:rFonts w:eastAsia="time"/>
        </w:rPr>
      </w:pPr>
      <w:r w:rsidRPr="1322C8A0">
        <w:rPr>
          <w:rFonts w:eastAsia="time"/>
        </w:rPr>
        <w:t xml:space="preserve">Jack Hutton, </w:t>
      </w:r>
      <w:hyperlink r:id="rId55">
        <w:r w:rsidRPr="1322C8A0">
          <w:rPr>
            <w:rStyle w:val="Hyperlink"/>
            <w:rFonts w:eastAsia="time"/>
          </w:rPr>
          <w:t>hutton@kth.se</w:t>
        </w:r>
      </w:hyperlink>
      <w:r w:rsidRPr="1322C8A0">
        <w:rPr>
          <w:rFonts w:eastAsia="time"/>
        </w:rPr>
        <w:t xml:space="preserve"> </w:t>
      </w:r>
    </w:p>
    <w:p w14:paraId="4B383D1C" w14:textId="77777777" w:rsidR="1322C8A0" w:rsidRDefault="1322C8A0" w:rsidP="1322C8A0">
      <w:pPr>
        <w:rPr>
          <w:rFonts w:eastAsia="time"/>
        </w:rPr>
      </w:pPr>
      <w:r w:rsidRPr="1322C8A0">
        <w:rPr>
          <w:rFonts w:eastAsia="time"/>
        </w:rPr>
        <w:t xml:space="preserve">Alexander Jonsson, </w:t>
      </w:r>
      <w:hyperlink r:id="rId56">
        <w:r w:rsidRPr="1322C8A0">
          <w:rPr>
            <w:rStyle w:val="Hyperlink"/>
            <w:rFonts w:eastAsia="time"/>
          </w:rPr>
          <w:t>alejon2@kth.se</w:t>
        </w:r>
      </w:hyperlink>
      <w:r w:rsidRPr="1322C8A0">
        <w:rPr>
          <w:rFonts w:eastAsia="time"/>
        </w:rPr>
        <w:t xml:space="preserve">  </w:t>
      </w:r>
    </w:p>
    <w:p w14:paraId="389BA169" w14:textId="77777777" w:rsidR="1322C8A0" w:rsidRDefault="1322C8A0" w:rsidP="1322C8A0">
      <w:pPr>
        <w:rPr>
          <w:rFonts w:eastAsia="time"/>
        </w:rPr>
      </w:pPr>
      <w:r w:rsidRPr="1322C8A0">
        <w:rPr>
          <w:rFonts w:eastAsia="time"/>
        </w:rPr>
        <w:t xml:space="preserve">Sahand Khodabandehloo, </w:t>
      </w:r>
      <w:hyperlink r:id="rId57">
        <w:r w:rsidRPr="1322C8A0">
          <w:rPr>
            <w:rStyle w:val="Hyperlink"/>
            <w:rFonts w:eastAsia="time"/>
          </w:rPr>
          <w:t>sahandkh@kth.se</w:t>
        </w:r>
      </w:hyperlink>
    </w:p>
    <w:p w14:paraId="061289EF" w14:textId="77777777" w:rsidR="1322C8A0" w:rsidRDefault="1322C8A0" w:rsidP="1322C8A0">
      <w:pPr>
        <w:rPr>
          <w:rFonts w:eastAsia="time"/>
        </w:rPr>
      </w:pPr>
    </w:p>
    <w:p w14:paraId="5382C649" w14:textId="77777777" w:rsidR="1322C8A0" w:rsidRDefault="1322C8A0" w:rsidP="1322C8A0">
      <w:pPr>
        <w:rPr>
          <w:rFonts w:eastAsia="time"/>
          <w:b/>
          <w:bCs/>
        </w:rPr>
      </w:pPr>
      <w:r w:rsidRPr="1322C8A0">
        <w:rPr>
          <w:rFonts w:eastAsia="time"/>
          <w:b/>
          <w:bCs/>
        </w:rPr>
        <w:t>Notes:</w:t>
      </w:r>
    </w:p>
    <w:p w14:paraId="1004E0F2" w14:textId="538B2581" w:rsidR="1322C8A0" w:rsidRDefault="1322C8A0" w:rsidP="1322C8A0"/>
    <w:p w14:paraId="5C5B2494" w14:textId="53B6E7B4" w:rsidR="1322C8A0" w:rsidRDefault="1322C8A0" w:rsidP="1322C8A0">
      <w:pPr>
        <w:pStyle w:val="Heading2"/>
        <w:spacing w:before="160" w:after="80" w:line="276" w:lineRule="auto"/>
      </w:pPr>
      <w:r w:rsidRPr="1322C8A0">
        <w:rPr>
          <w:rFonts w:eastAsia="Times New Roman"/>
          <w:color w:val="0F4761" w:themeColor="accent1" w:themeShade="BF"/>
        </w:rPr>
        <w:t xml:space="preserve">Report Plan: </w:t>
      </w:r>
      <w:r w:rsidRPr="1322C8A0">
        <w:rPr>
          <w:rFonts w:eastAsia="Times New Roman"/>
          <w:color w:val="0F4761" w:themeColor="accent1" w:themeShade="BF"/>
          <w:highlight w:val="yellow"/>
        </w:rPr>
        <w:t>Sahand</w:t>
      </w:r>
      <w:r w:rsidRPr="1322C8A0">
        <w:rPr>
          <w:rFonts w:eastAsia="Times New Roman"/>
          <w:color w:val="0F4761" w:themeColor="accent1" w:themeShade="BF"/>
        </w:rPr>
        <w:t xml:space="preserve">, </w:t>
      </w:r>
      <w:r w:rsidRPr="1322C8A0">
        <w:rPr>
          <w:rFonts w:eastAsia="Times New Roman"/>
          <w:color w:val="0F4761" w:themeColor="accent1" w:themeShade="BF"/>
          <w:highlight w:val="green"/>
        </w:rPr>
        <w:t>Jack</w:t>
      </w:r>
      <w:r w:rsidRPr="1322C8A0">
        <w:rPr>
          <w:rFonts w:eastAsia="Times New Roman"/>
          <w:color w:val="0F4761" w:themeColor="accent1" w:themeShade="BF"/>
        </w:rPr>
        <w:t xml:space="preserve">, </w:t>
      </w:r>
      <w:r w:rsidRPr="1322C8A0">
        <w:rPr>
          <w:rFonts w:eastAsia="Times New Roman"/>
          <w:color w:val="0F4761" w:themeColor="accent1" w:themeShade="BF"/>
          <w:highlight w:val="cyan"/>
        </w:rPr>
        <w:t>Alex</w:t>
      </w:r>
    </w:p>
    <w:p w14:paraId="378A53CA" w14:textId="55041F6D" w:rsidR="1322C8A0" w:rsidRDefault="1322C8A0" w:rsidP="1322C8A0">
      <w:pPr>
        <w:spacing w:after="160" w:line="276" w:lineRule="auto"/>
      </w:pPr>
      <w:r w:rsidRPr="1322C8A0">
        <w:rPr>
          <w:rFonts w:eastAsia="Times New Roman"/>
          <w:u w:val="single"/>
          <w:lang w:val="sv"/>
        </w:rPr>
        <w:t>Introduction:</w:t>
      </w:r>
    </w:p>
    <w:p w14:paraId="3A0FE348" w14:textId="3523B096" w:rsidR="1322C8A0" w:rsidRDefault="1322C8A0" w:rsidP="1322C8A0">
      <w:pPr>
        <w:pStyle w:val="ListParagraph"/>
        <w:numPr>
          <w:ilvl w:val="0"/>
          <w:numId w:val="5"/>
        </w:numPr>
        <w:spacing w:line="276" w:lineRule="auto"/>
        <w:rPr>
          <w:rFonts w:eastAsia="Times New Roman"/>
          <w:highlight w:val="yellow"/>
        </w:rPr>
      </w:pPr>
      <w:r w:rsidRPr="1322C8A0">
        <w:rPr>
          <w:rFonts w:eastAsia="Times New Roman"/>
          <w:highlight w:val="yellow"/>
        </w:rPr>
        <w:t>Can we get intro onto two pages by maybe shrinking the space between dot points?</w:t>
      </w:r>
    </w:p>
    <w:p w14:paraId="44A95BAC" w14:textId="3C117B91" w:rsidR="1322C8A0" w:rsidRDefault="1322C8A0" w:rsidP="1322C8A0">
      <w:pPr>
        <w:spacing w:after="160" w:line="276" w:lineRule="auto"/>
      </w:pPr>
      <w:r w:rsidRPr="1322C8A0">
        <w:rPr>
          <w:rFonts w:eastAsia="Times New Roman"/>
          <w:u w:val="single"/>
        </w:rPr>
        <w:t>Background:</w:t>
      </w:r>
    </w:p>
    <w:p w14:paraId="32A57FD9" w14:textId="5C96FABD" w:rsidR="1322C8A0" w:rsidRDefault="1322C8A0" w:rsidP="1322C8A0">
      <w:pPr>
        <w:pStyle w:val="ListParagraph"/>
        <w:numPr>
          <w:ilvl w:val="0"/>
          <w:numId w:val="4"/>
        </w:numPr>
        <w:spacing w:line="276" w:lineRule="auto"/>
        <w:rPr>
          <w:rFonts w:eastAsia="Times New Roman"/>
          <w:highlight w:val="yellow"/>
        </w:rPr>
      </w:pPr>
      <w:r w:rsidRPr="1322C8A0">
        <w:rPr>
          <w:rFonts w:eastAsia="Times New Roman"/>
          <w:highlight w:val="yellow"/>
        </w:rPr>
        <w:t>Video Pose Estimation Overhaul</w:t>
      </w:r>
    </w:p>
    <w:p w14:paraId="4654B247" w14:textId="1BE23530" w:rsidR="1322C8A0" w:rsidRDefault="1322C8A0" w:rsidP="1322C8A0">
      <w:pPr>
        <w:pStyle w:val="ListParagraph"/>
        <w:numPr>
          <w:ilvl w:val="0"/>
          <w:numId w:val="4"/>
        </w:numPr>
        <w:spacing w:line="276" w:lineRule="auto"/>
        <w:rPr>
          <w:rFonts w:eastAsia="Times New Roman"/>
          <w:highlight w:val="yellow"/>
        </w:rPr>
      </w:pPr>
      <w:r w:rsidRPr="1322C8A0">
        <w:rPr>
          <w:rFonts w:eastAsia="Times New Roman"/>
          <w:highlight w:val="yellow"/>
        </w:rPr>
        <w:t>Synchronization can be probably simplified (fewer variable names)</w:t>
      </w:r>
    </w:p>
    <w:p w14:paraId="2DD7D9E3" w14:textId="039A766F" w:rsidR="1322C8A0" w:rsidRDefault="1322C8A0" w:rsidP="1322C8A0">
      <w:pPr>
        <w:pStyle w:val="ListParagraph"/>
        <w:numPr>
          <w:ilvl w:val="0"/>
          <w:numId w:val="4"/>
        </w:numPr>
        <w:spacing w:line="276" w:lineRule="auto"/>
        <w:rPr>
          <w:rFonts w:eastAsia="Times New Roman"/>
          <w:highlight w:val="green"/>
        </w:rPr>
      </w:pPr>
      <w:r w:rsidRPr="1322C8A0">
        <w:rPr>
          <w:rFonts w:eastAsia="Times New Roman"/>
          <w:highlight w:val="green"/>
        </w:rPr>
        <w:t>Signal Processing (2.5) needs a revamp in background to account for changes to the pipeline.</w:t>
      </w:r>
    </w:p>
    <w:p w14:paraId="4519F53F" w14:textId="56F66AEA" w:rsidR="1322C8A0" w:rsidRDefault="1322C8A0" w:rsidP="1322C8A0">
      <w:pPr>
        <w:pStyle w:val="ListParagraph"/>
        <w:numPr>
          <w:ilvl w:val="1"/>
          <w:numId w:val="4"/>
        </w:numPr>
        <w:spacing w:line="276" w:lineRule="auto"/>
        <w:rPr>
          <w:rFonts w:eastAsia="Times New Roman"/>
          <w:highlight w:val="green"/>
        </w:rPr>
      </w:pPr>
      <w:r w:rsidRPr="1322C8A0">
        <w:rPr>
          <w:rFonts w:eastAsia="Times New Roman"/>
          <w:highlight w:val="green"/>
        </w:rPr>
        <w:t>20Hz LP</w:t>
      </w:r>
    </w:p>
    <w:p w14:paraId="661AE973" w14:textId="521FB197" w:rsidR="1322C8A0" w:rsidRDefault="1322C8A0" w:rsidP="1322C8A0">
      <w:pPr>
        <w:pStyle w:val="ListParagraph"/>
        <w:numPr>
          <w:ilvl w:val="1"/>
          <w:numId w:val="4"/>
        </w:numPr>
        <w:spacing w:line="276" w:lineRule="auto"/>
        <w:rPr>
          <w:rFonts w:eastAsia="Times New Roman"/>
          <w:highlight w:val="green"/>
        </w:rPr>
      </w:pPr>
      <w:r w:rsidRPr="1322C8A0">
        <w:rPr>
          <w:rFonts w:eastAsia="Times New Roman"/>
          <w:highlight w:val="green"/>
        </w:rPr>
        <w:t>Sensor Fusion (2.6) can be simplified to remove anything not Madgwick but to add more information about quaternions (maybe expanding on how this can be used to remove gravity)</w:t>
      </w:r>
    </w:p>
    <w:p w14:paraId="373EBE49" w14:textId="01341E43" w:rsidR="1322C8A0" w:rsidRDefault="1322C8A0" w:rsidP="1322C8A0">
      <w:pPr>
        <w:pStyle w:val="ListParagraph"/>
        <w:numPr>
          <w:ilvl w:val="1"/>
          <w:numId w:val="4"/>
        </w:numPr>
        <w:spacing w:line="276" w:lineRule="auto"/>
        <w:rPr>
          <w:rFonts w:eastAsia="Times New Roman"/>
          <w:highlight w:val="green"/>
        </w:rPr>
      </w:pPr>
      <w:r w:rsidRPr="1322C8A0">
        <w:rPr>
          <w:rFonts w:eastAsia="Times New Roman"/>
          <w:highlight w:val="green"/>
        </w:rPr>
        <w:t>Gravity Removed (why)</w:t>
      </w:r>
    </w:p>
    <w:p w14:paraId="646EC62C" w14:textId="4E205CCB" w:rsidR="1322C8A0" w:rsidRDefault="1322C8A0" w:rsidP="1322C8A0">
      <w:pPr>
        <w:pStyle w:val="ListParagraph"/>
        <w:numPr>
          <w:ilvl w:val="1"/>
          <w:numId w:val="4"/>
        </w:numPr>
        <w:spacing w:line="276" w:lineRule="auto"/>
        <w:rPr>
          <w:rFonts w:eastAsia="Times New Roman"/>
          <w:highlight w:val="green"/>
        </w:rPr>
      </w:pPr>
      <w:r w:rsidRPr="1322C8A0">
        <w:rPr>
          <w:rFonts w:eastAsia="Times New Roman"/>
          <w:highlight w:val="green"/>
        </w:rPr>
        <w:t>Other</w:t>
      </w:r>
    </w:p>
    <w:p w14:paraId="529DE18C" w14:textId="4BDA887E" w:rsidR="1322C8A0" w:rsidRDefault="1322C8A0" w:rsidP="1322C8A0">
      <w:pPr>
        <w:pStyle w:val="ListParagraph"/>
        <w:numPr>
          <w:ilvl w:val="0"/>
          <w:numId w:val="4"/>
        </w:numPr>
        <w:spacing w:line="276" w:lineRule="auto"/>
        <w:rPr>
          <w:rFonts w:eastAsia="Times New Roman"/>
          <w:highlight w:val="cyan"/>
        </w:rPr>
      </w:pPr>
      <w:r w:rsidRPr="1322C8A0">
        <w:rPr>
          <w:rFonts w:eastAsia="Times New Roman"/>
          <w:highlight w:val="cyan"/>
        </w:rPr>
        <w:t>Add a section on the Key Metrics (list, justify, explain)</w:t>
      </w:r>
    </w:p>
    <w:p w14:paraId="2B7D9F02" w14:textId="426618C8" w:rsidR="1322C8A0" w:rsidRDefault="1322C8A0" w:rsidP="1322C8A0">
      <w:pPr>
        <w:pStyle w:val="ListParagraph"/>
        <w:numPr>
          <w:ilvl w:val="1"/>
          <w:numId w:val="4"/>
        </w:numPr>
        <w:spacing w:line="276" w:lineRule="auto"/>
        <w:rPr>
          <w:rFonts w:eastAsia="Times New Roman"/>
          <w:highlight w:val="cyan"/>
        </w:rPr>
      </w:pPr>
      <w:r w:rsidRPr="1322C8A0">
        <w:rPr>
          <w:rFonts w:eastAsia="Times New Roman"/>
          <w:highlight w:val="cyan"/>
        </w:rPr>
        <w:t>List main/all</w:t>
      </w:r>
    </w:p>
    <w:p w14:paraId="2394E3BA" w14:textId="24B4CDFA" w:rsidR="1322C8A0" w:rsidRDefault="1322C8A0" w:rsidP="1322C8A0">
      <w:pPr>
        <w:pStyle w:val="ListParagraph"/>
        <w:numPr>
          <w:ilvl w:val="1"/>
          <w:numId w:val="4"/>
        </w:numPr>
        <w:spacing w:line="276" w:lineRule="auto"/>
        <w:rPr>
          <w:rFonts w:eastAsia="Times New Roman"/>
          <w:highlight w:val="cyan"/>
        </w:rPr>
      </w:pPr>
      <w:r w:rsidRPr="1322C8A0">
        <w:rPr>
          <w:rFonts w:eastAsia="Times New Roman"/>
          <w:highlight w:val="cyan"/>
        </w:rPr>
        <w:t>Justify why chosen and how relate to sport</w:t>
      </w:r>
    </w:p>
    <w:p w14:paraId="418C22B2" w14:textId="25C28627" w:rsidR="1322C8A0" w:rsidRDefault="1322C8A0" w:rsidP="1322C8A0">
      <w:pPr>
        <w:spacing w:after="160" w:line="276" w:lineRule="auto"/>
      </w:pPr>
      <w:r w:rsidRPr="1322C8A0">
        <w:rPr>
          <w:rFonts w:eastAsia="Times New Roman"/>
          <w:u w:val="single"/>
        </w:rPr>
        <w:t>Methods:</w:t>
      </w:r>
    </w:p>
    <w:p w14:paraId="28A1D9BA" w14:textId="638723D0" w:rsidR="1322C8A0" w:rsidRDefault="1322C8A0" w:rsidP="1322C8A0">
      <w:pPr>
        <w:pStyle w:val="ListParagraph"/>
        <w:numPr>
          <w:ilvl w:val="0"/>
          <w:numId w:val="3"/>
        </w:numPr>
        <w:spacing w:line="276" w:lineRule="auto"/>
        <w:rPr>
          <w:rFonts w:eastAsia="Times New Roman"/>
          <w:highlight w:val="green"/>
        </w:rPr>
      </w:pPr>
      <w:r w:rsidRPr="1322C8A0">
        <w:rPr>
          <w:rFonts w:eastAsia="Times New Roman"/>
          <w:highlight w:val="green"/>
        </w:rPr>
        <w:t xml:space="preserve">Signal Processing (3.3) needs to be reworked to match the actual signal processing. </w:t>
      </w:r>
    </w:p>
    <w:p w14:paraId="2F96EE14" w14:textId="340974A7" w:rsidR="1322C8A0" w:rsidRDefault="1322C8A0" w:rsidP="1322C8A0">
      <w:pPr>
        <w:pStyle w:val="ListParagraph"/>
        <w:numPr>
          <w:ilvl w:val="1"/>
          <w:numId w:val="3"/>
        </w:numPr>
        <w:spacing w:line="276" w:lineRule="auto"/>
        <w:rPr>
          <w:rFonts w:eastAsia="Times New Roman"/>
          <w:highlight w:val="green"/>
        </w:rPr>
      </w:pPr>
      <w:r w:rsidRPr="1322C8A0">
        <w:rPr>
          <w:rFonts w:eastAsia="Times New Roman"/>
          <w:highlight w:val="green"/>
        </w:rPr>
        <w:t>LP Filter</w:t>
      </w:r>
    </w:p>
    <w:p w14:paraId="785C553C" w14:textId="11465EB4" w:rsidR="1322C8A0" w:rsidRDefault="1322C8A0" w:rsidP="1322C8A0">
      <w:pPr>
        <w:pStyle w:val="ListParagraph"/>
        <w:numPr>
          <w:ilvl w:val="1"/>
          <w:numId w:val="3"/>
        </w:numPr>
        <w:spacing w:line="276" w:lineRule="auto"/>
        <w:rPr>
          <w:rFonts w:eastAsia="Times New Roman"/>
          <w:highlight w:val="green"/>
        </w:rPr>
      </w:pPr>
      <w:r w:rsidRPr="1322C8A0">
        <w:rPr>
          <w:rFonts w:eastAsia="Times New Roman"/>
          <w:highlight w:val="green"/>
        </w:rPr>
        <w:t>Possibly combine with Sensor Fusion (3.4) to have a full pipeline section.</w:t>
      </w:r>
    </w:p>
    <w:p w14:paraId="0FEABA8F" w14:textId="65907B31" w:rsidR="1322C8A0" w:rsidRDefault="1322C8A0" w:rsidP="1322C8A0">
      <w:pPr>
        <w:pStyle w:val="ListParagraph"/>
        <w:numPr>
          <w:ilvl w:val="1"/>
          <w:numId w:val="3"/>
        </w:numPr>
        <w:spacing w:line="276" w:lineRule="auto"/>
        <w:rPr>
          <w:rFonts w:eastAsia="Times New Roman"/>
          <w:highlight w:val="green"/>
        </w:rPr>
      </w:pPr>
      <w:r w:rsidRPr="1322C8A0">
        <w:rPr>
          <w:rFonts w:eastAsia="Times New Roman"/>
          <w:highlight w:val="green"/>
        </w:rPr>
        <w:t>Gravity removed (how)</w:t>
      </w:r>
    </w:p>
    <w:p w14:paraId="2C3E5C8C" w14:textId="2C5A9337" w:rsidR="1322C8A0" w:rsidRDefault="1322C8A0" w:rsidP="1322C8A0">
      <w:pPr>
        <w:pStyle w:val="ListParagraph"/>
        <w:numPr>
          <w:ilvl w:val="1"/>
          <w:numId w:val="3"/>
        </w:numPr>
        <w:spacing w:line="276" w:lineRule="auto"/>
        <w:rPr>
          <w:rFonts w:eastAsia="Times New Roman"/>
          <w:highlight w:val="green"/>
        </w:rPr>
      </w:pPr>
      <w:r w:rsidRPr="1322C8A0">
        <w:rPr>
          <w:rFonts w:eastAsia="Times New Roman"/>
          <w:highlight w:val="green"/>
        </w:rPr>
        <w:t>Other</w:t>
      </w:r>
    </w:p>
    <w:p w14:paraId="6F89A188" w14:textId="43F7160D" w:rsidR="1322C8A0" w:rsidRDefault="1322C8A0" w:rsidP="1322C8A0">
      <w:pPr>
        <w:pStyle w:val="ListParagraph"/>
        <w:numPr>
          <w:ilvl w:val="0"/>
          <w:numId w:val="3"/>
        </w:numPr>
        <w:spacing w:line="276" w:lineRule="auto"/>
        <w:rPr>
          <w:rFonts w:eastAsia="Times New Roman"/>
          <w:highlight w:val="green"/>
        </w:rPr>
      </w:pPr>
      <w:r w:rsidRPr="1322C8A0">
        <w:rPr>
          <w:rFonts w:eastAsia="Times New Roman"/>
          <w:highlight w:val="green"/>
        </w:rPr>
        <w:t>Remove IMU joint angle section, not implemented currently.</w:t>
      </w:r>
    </w:p>
    <w:p w14:paraId="18F695B6" w14:textId="53F960FB" w:rsidR="1322C8A0" w:rsidRDefault="1322C8A0" w:rsidP="1322C8A0">
      <w:pPr>
        <w:pStyle w:val="ListParagraph"/>
        <w:numPr>
          <w:ilvl w:val="0"/>
          <w:numId w:val="3"/>
        </w:numPr>
        <w:spacing w:line="276" w:lineRule="auto"/>
        <w:rPr>
          <w:rFonts w:eastAsia="Times New Roman"/>
          <w:highlight w:val="cyan"/>
        </w:rPr>
      </w:pPr>
      <w:r w:rsidRPr="1322C8A0">
        <w:rPr>
          <w:rFonts w:eastAsia="Times New Roman"/>
          <w:highlight w:val="cyan"/>
        </w:rPr>
        <w:t>How are key metrics calculated</w:t>
      </w:r>
    </w:p>
    <w:p w14:paraId="7E9F9B65" w14:textId="49969A88" w:rsidR="1322C8A0" w:rsidRDefault="1322C8A0" w:rsidP="1322C8A0">
      <w:pPr>
        <w:pStyle w:val="ListParagraph"/>
        <w:numPr>
          <w:ilvl w:val="1"/>
          <w:numId w:val="3"/>
        </w:numPr>
        <w:spacing w:line="276" w:lineRule="auto"/>
        <w:rPr>
          <w:rFonts w:eastAsia="Times New Roman"/>
          <w:highlight w:val="cyan"/>
        </w:rPr>
      </w:pPr>
      <w:r w:rsidRPr="1322C8A0">
        <w:rPr>
          <w:rFonts w:eastAsia="Times New Roman"/>
          <w:highlight w:val="cyan"/>
        </w:rPr>
        <w:t>What data used, formulas, etc</w:t>
      </w:r>
    </w:p>
    <w:p w14:paraId="1C6CBA0E" w14:textId="4DFFB050" w:rsidR="1322C8A0" w:rsidRDefault="1322C8A0" w:rsidP="1322C8A0">
      <w:pPr>
        <w:spacing w:after="160" w:line="276" w:lineRule="auto"/>
      </w:pPr>
      <w:r w:rsidRPr="1322C8A0">
        <w:rPr>
          <w:rFonts w:eastAsia="Times New Roman"/>
          <w:u w:val="single"/>
        </w:rPr>
        <w:t>Results:</w:t>
      </w:r>
    </w:p>
    <w:p w14:paraId="20F5800F" w14:textId="1B1263D5" w:rsidR="1322C8A0" w:rsidRDefault="1322C8A0" w:rsidP="1322C8A0">
      <w:pPr>
        <w:pStyle w:val="ListParagraph"/>
        <w:numPr>
          <w:ilvl w:val="0"/>
          <w:numId w:val="3"/>
        </w:numPr>
        <w:spacing w:line="276" w:lineRule="auto"/>
        <w:rPr>
          <w:rFonts w:eastAsia="Times New Roman"/>
          <w:highlight w:val="yellow"/>
        </w:rPr>
      </w:pPr>
      <w:r w:rsidRPr="1322C8A0">
        <w:rPr>
          <w:rFonts w:eastAsia="Times New Roman"/>
          <w:highlight w:val="yellow"/>
        </w:rPr>
        <w:t>Can we add figures for the web app results at all? Maybe a figure of the successful skeleton tracking or something, even if its in the Appendix. Maybe we also put the GitHub link here?</w:t>
      </w:r>
    </w:p>
    <w:p w14:paraId="0C4EED63" w14:textId="21C14BB5" w:rsidR="1322C8A0" w:rsidRDefault="1322C8A0" w:rsidP="1322C8A0">
      <w:pPr>
        <w:pStyle w:val="ListParagraph"/>
        <w:numPr>
          <w:ilvl w:val="0"/>
          <w:numId w:val="3"/>
        </w:numPr>
        <w:spacing w:line="276" w:lineRule="auto"/>
        <w:rPr>
          <w:rFonts w:eastAsia="Times New Roman"/>
          <w:highlight w:val="green"/>
        </w:rPr>
      </w:pPr>
      <w:r w:rsidRPr="1322C8A0">
        <w:rPr>
          <w:rFonts w:eastAsia="Times New Roman"/>
          <w:highlight w:val="green"/>
        </w:rPr>
        <w:t>Accuracy results section for some of the metrics that can be calculated for.</w:t>
      </w:r>
    </w:p>
    <w:p w14:paraId="123F1C15" w14:textId="62216041" w:rsidR="1322C8A0" w:rsidRDefault="1322C8A0" w:rsidP="1322C8A0">
      <w:pPr>
        <w:pStyle w:val="ListParagraph"/>
        <w:numPr>
          <w:ilvl w:val="1"/>
          <w:numId w:val="3"/>
        </w:numPr>
        <w:spacing w:line="276" w:lineRule="auto"/>
        <w:rPr>
          <w:rFonts w:eastAsia="Times New Roman"/>
          <w:highlight w:val="green"/>
        </w:rPr>
      </w:pPr>
      <w:r w:rsidRPr="1322C8A0">
        <w:rPr>
          <w:rFonts w:eastAsia="Times New Roman"/>
          <w:highlight w:val="green"/>
        </w:rPr>
        <w:t>Speed and distance from the latest video/csv dataset</w:t>
      </w:r>
    </w:p>
    <w:p w14:paraId="17B3DE89" w14:textId="40B20ABC" w:rsidR="1322C8A0" w:rsidRDefault="1322C8A0" w:rsidP="1322C8A0">
      <w:pPr>
        <w:spacing w:after="160" w:line="276" w:lineRule="auto"/>
      </w:pPr>
      <w:r w:rsidRPr="1322C8A0">
        <w:rPr>
          <w:rFonts w:eastAsia="Times New Roman"/>
          <w:u w:val="single"/>
        </w:rPr>
        <w:t>Discussion:</w:t>
      </w:r>
    </w:p>
    <w:p w14:paraId="0E2C45BC" w14:textId="40F47F32" w:rsidR="1322C8A0" w:rsidRDefault="1322C8A0" w:rsidP="1322C8A0">
      <w:pPr>
        <w:pStyle w:val="ListParagraph"/>
        <w:numPr>
          <w:ilvl w:val="0"/>
          <w:numId w:val="3"/>
        </w:numPr>
        <w:spacing w:line="276" w:lineRule="auto"/>
        <w:rPr>
          <w:rFonts w:eastAsia="Times New Roman"/>
          <w:highlight w:val="yellow"/>
        </w:rPr>
      </w:pPr>
      <w:r w:rsidRPr="1322C8A0">
        <w:rPr>
          <w:rFonts w:eastAsia="Times New Roman"/>
          <w:highlight w:val="cyan"/>
        </w:rPr>
        <w:t>Ethical discussion</w:t>
      </w:r>
      <w:r w:rsidRPr="1322C8A0">
        <w:rPr>
          <w:rFonts w:eastAsia="Times New Roman"/>
        </w:rPr>
        <w:t xml:space="preserve"> </w:t>
      </w:r>
      <w:r w:rsidRPr="1322C8A0">
        <w:rPr>
          <w:rFonts w:ascii="Wingdings" w:eastAsia="Wingdings" w:hAnsi="Wingdings" w:cs="Wingdings"/>
          <w:highlight w:val="green"/>
        </w:rPr>
        <w:t>à</w:t>
      </w:r>
      <w:r w:rsidRPr="1322C8A0">
        <w:rPr>
          <w:rFonts w:eastAsia="Times New Roman"/>
          <w:highlight w:val="green"/>
        </w:rPr>
        <w:t xml:space="preserve"> Discussion of methods</w:t>
      </w:r>
      <w:r w:rsidRPr="1322C8A0">
        <w:rPr>
          <w:rFonts w:eastAsia="Times New Roman"/>
          <w:highlight w:val="cyan"/>
        </w:rPr>
        <w:t xml:space="preserve"> used and possible changes</w:t>
      </w:r>
      <w:r w:rsidRPr="1322C8A0">
        <w:rPr>
          <w:rFonts w:eastAsia="Times New Roman"/>
        </w:rPr>
        <w:t xml:space="preserve"> </w:t>
      </w:r>
      <w:r w:rsidRPr="1322C8A0">
        <w:rPr>
          <w:rFonts w:ascii="Wingdings" w:eastAsia="Wingdings" w:hAnsi="Wingdings" w:cs="Wingdings"/>
          <w:highlight w:val="green"/>
        </w:rPr>
        <w:t>à</w:t>
      </w:r>
      <w:r w:rsidRPr="1322C8A0">
        <w:rPr>
          <w:rFonts w:eastAsia="Times New Roman"/>
          <w:highlight w:val="green"/>
        </w:rPr>
        <w:t xml:space="preserve"> Results discussion</w:t>
      </w:r>
      <w:r w:rsidRPr="1322C8A0">
        <w:rPr>
          <w:rFonts w:eastAsia="Times New Roman"/>
        </w:rPr>
        <w:t xml:space="preserve"> </w:t>
      </w:r>
      <w:r w:rsidRPr="1322C8A0">
        <w:rPr>
          <w:rFonts w:ascii="Wingdings" w:eastAsia="Wingdings" w:hAnsi="Wingdings" w:cs="Wingdings"/>
          <w:highlight w:val="yellow"/>
        </w:rPr>
        <w:t>à</w:t>
      </w:r>
      <w:r w:rsidRPr="1322C8A0">
        <w:rPr>
          <w:rFonts w:eastAsia="Times New Roman"/>
          <w:highlight w:val="yellow"/>
        </w:rPr>
        <w:t xml:space="preserve"> Future work/implementations</w:t>
      </w:r>
    </w:p>
    <w:p w14:paraId="5C663C42" w14:textId="7FABE400" w:rsidR="1322C8A0" w:rsidRDefault="1322C8A0" w:rsidP="1322C8A0">
      <w:pPr>
        <w:spacing w:after="160" w:line="276" w:lineRule="auto"/>
      </w:pPr>
      <w:r w:rsidRPr="1322C8A0">
        <w:rPr>
          <w:rFonts w:eastAsia="Times New Roman"/>
          <w:highlight w:val="yellow"/>
          <w:u w:val="single"/>
        </w:rPr>
        <w:t>Conclusion:</w:t>
      </w:r>
    </w:p>
    <w:p w14:paraId="549D5185" w14:textId="01E0A4C1" w:rsidR="1322C8A0" w:rsidRDefault="1322C8A0" w:rsidP="1322C8A0">
      <w:pPr>
        <w:pStyle w:val="ListParagraph"/>
        <w:numPr>
          <w:ilvl w:val="0"/>
          <w:numId w:val="3"/>
        </w:numPr>
        <w:spacing w:line="276" w:lineRule="auto"/>
        <w:rPr>
          <w:rFonts w:eastAsia="Times New Roman"/>
          <w:highlight w:val="yellow"/>
        </w:rPr>
      </w:pPr>
      <w:r w:rsidRPr="1322C8A0">
        <w:rPr>
          <w:rFonts w:eastAsia="Times New Roman"/>
          <w:highlight w:val="yellow"/>
        </w:rPr>
        <w:t>Simple, half page concluding section acknowledging the current state of the application and the plans for improvement.</w:t>
      </w:r>
    </w:p>
    <w:p w14:paraId="2353B1D9" w14:textId="28C2AF2E" w:rsidR="1322C8A0" w:rsidRDefault="1322C8A0" w:rsidP="1322C8A0">
      <w:pPr>
        <w:pStyle w:val="ListParagraph"/>
        <w:numPr>
          <w:ilvl w:val="0"/>
          <w:numId w:val="3"/>
        </w:numPr>
        <w:spacing w:line="276" w:lineRule="auto"/>
        <w:rPr>
          <w:rFonts w:eastAsia="Times New Roman"/>
          <w:highlight w:val="yellow"/>
        </w:rPr>
      </w:pPr>
      <w:r w:rsidRPr="1322C8A0">
        <w:rPr>
          <w:rFonts w:eastAsia="Times New Roman"/>
          <w:highlight w:val="yellow"/>
        </w:rPr>
        <w:t>Could have the GitHub link here (or Appendix or Results)</w:t>
      </w:r>
    </w:p>
    <w:p w14:paraId="756BB139" w14:textId="0F7F9439" w:rsidR="1322C8A0" w:rsidRDefault="1322C8A0" w:rsidP="1322C8A0">
      <w:pPr>
        <w:spacing w:after="160" w:line="276" w:lineRule="auto"/>
      </w:pPr>
      <w:r w:rsidRPr="1322C8A0">
        <w:rPr>
          <w:rFonts w:eastAsia="Times New Roman"/>
          <w:u w:val="single"/>
        </w:rPr>
        <w:t>Overall:</w:t>
      </w:r>
    </w:p>
    <w:p w14:paraId="04C3C0C3" w14:textId="5309BCE5" w:rsidR="1322C8A0" w:rsidRDefault="1322C8A0" w:rsidP="1322C8A0">
      <w:pPr>
        <w:pStyle w:val="ListParagraph"/>
        <w:numPr>
          <w:ilvl w:val="0"/>
          <w:numId w:val="3"/>
        </w:numPr>
        <w:spacing w:line="276" w:lineRule="auto"/>
        <w:rPr>
          <w:rFonts w:eastAsia="Times New Roman"/>
        </w:rPr>
      </w:pPr>
      <w:r w:rsidRPr="1322C8A0">
        <w:rPr>
          <w:rFonts w:eastAsia="Times New Roman"/>
        </w:rPr>
        <w:t>Make sure figures are saved in the right place (in the folder called figures) for consistency</w:t>
      </w:r>
    </w:p>
    <w:p w14:paraId="6F5FB402" w14:textId="13F0FE70" w:rsidR="1322C8A0" w:rsidRDefault="1322C8A0" w:rsidP="1322C8A0">
      <w:pPr>
        <w:pStyle w:val="ListParagraph"/>
        <w:numPr>
          <w:ilvl w:val="0"/>
          <w:numId w:val="3"/>
        </w:numPr>
        <w:spacing w:line="276" w:lineRule="auto"/>
        <w:rPr>
          <w:rFonts w:eastAsia="Times New Roman"/>
        </w:rPr>
      </w:pPr>
      <w:r w:rsidRPr="1322C8A0">
        <w:rPr>
          <w:rFonts w:eastAsia="Times New Roman"/>
        </w:rPr>
        <w:t>Do we think we can have a mostly finished draft by tomorrow morning that we can send to Jonas, if so, maybe we ensure we don’t have a Friday meeting this week and postpone it to next week where we can discuss the project plan.</w:t>
      </w:r>
    </w:p>
    <w:p w14:paraId="14898160" w14:textId="7898FF97" w:rsidR="1322C8A0" w:rsidRDefault="1322C8A0" w:rsidP="1322C8A0">
      <w:pPr>
        <w:pStyle w:val="ListParagraph"/>
        <w:numPr>
          <w:ilvl w:val="0"/>
          <w:numId w:val="3"/>
        </w:numPr>
        <w:spacing w:line="276" w:lineRule="auto"/>
        <w:rPr>
          <w:rFonts w:eastAsia="Times New Roman"/>
        </w:rPr>
      </w:pPr>
      <w:r w:rsidRPr="1322C8A0">
        <w:rPr>
          <w:rFonts w:eastAsia="Times New Roman"/>
        </w:rPr>
        <w:t>We also still need to write an abstract, can come last. Same with updating contributions.</w:t>
      </w:r>
    </w:p>
    <w:p w14:paraId="2A3412CE" w14:textId="7399B441" w:rsidR="1322C8A0" w:rsidRDefault="1322C8A0" w:rsidP="1322C8A0"/>
    <w:p w14:paraId="5F648662" w14:textId="6BD98CA3" w:rsidR="652B4585" w:rsidRDefault="652B4585" w:rsidP="4F496650"/>
    <w:p w14:paraId="03B38998" w14:textId="45183B6A" w:rsidR="4F496650" w:rsidRDefault="4F496650">
      <w:r>
        <w:br w:type="page"/>
      </w:r>
    </w:p>
    <w:p w14:paraId="6F1D399A" w14:textId="474F65EC" w:rsidR="4F496650" w:rsidRDefault="4F496650" w:rsidP="4F496650">
      <w:pPr>
        <w:pStyle w:val="Heading1"/>
        <w:rPr>
          <w:rFonts w:eastAsia="time"/>
        </w:rPr>
      </w:pPr>
      <w:r w:rsidRPr="4F496650">
        <w:rPr>
          <w:rFonts w:eastAsia="time"/>
        </w:rPr>
        <w:t>2026-04-23 Meeting with Jonas</w:t>
      </w:r>
    </w:p>
    <w:p w14:paraId="25208BD8" w14:textId="65D8AA99" w:rsidR="4F496650" w:rsidRDefault="4F496650" w:rsidP="4F496650">
      <w:pPr>
        <w:rPr>
          <w:rFonts w:eastAsia="time"/>
        </w:rPr>
      </w:pPr>
      <w:r w:rsidRPr="4F496650">
        <w:rPr>
          <w:rFonts w:eastAsia="time"/>
          <w:b/>
          <w:bCs/>
        </w:rPr>
        <w:t>Date:</w:t>
      </w:r>
      <w:r w:rsidRPr="4F496650">
        <w:rPr>
          <w:rFonts w:eastAsia="time"/>
        </w:rPr>
        <w:t xml:space="preserve"> Thursday, April 23</w:t>
      </w:r>
    </w:p>
    <w:p w14:paraId="70D0658F" w14:textId="4EF7E9F9" w:rsidR="4F496650" w:rsidRDefault="4F496650" w:rsidP="4F496650">
      <w:pPr>
        <w:rPr>
          <w:rFonts w:eastAsia="time"/>
        </w:rPr>
      </w:pPr>
      <w:r w:rsidRPr="4F496650">
        <w:rPr>
          <w:rFonts w:eastAsia="time"/>
          <w:b/>
          <w:bCs/>
        </w:rPr>
        <w:t>Time: 11:00-11:30</w:t>
      </w:r>
    </w:p>
    <w:p w14:paraId="269C5F80" w14:textId="109A815C" w:rsidR="4F496650" w:rsidRDefault="4F496650" w:rsidP="4F496650">
      <w:pPr>
        <w:rPr>
          <w:rFonts w:eastAsia="time"/>
        </w:rPr>
      </w:pPr>
    </w:p>
    <w:p w14:paraId="7FDEFC8F" w14:textId="15E00088" w:rsidR="4F496650" w:rsidRDefault="4F496650" w:rsidP="4F496650">
      <w:pPr>
        <w:rPr>
          <w:rFonts w:eastAsia="time"/>
          <w:b/>
          <w:bCs/>
        </w:rPr>
      </w:pPr>
      <w:r w:rsidRPr="4F496650">
        <w:rPr>
          <w:rFonts w:eastAsia="time"/>
          <w:b/>
          <w:bCs/>
        </w:rPr>
        <w:t>Present:</w:t>
      </w:r>
    </w:p>
    <w:p w14:paraId="701950A2" w14:textId="5B64880C" w:rsidR="4F496650" w:rsidRDefault="4F496650" w:rsidP="4F496650">
      <w:pPr>
        <w:rPr>
          <w:rFonts w:eastAsia="time"/>
        </w:rPr>
      </w:pPr>
      <w:r w:rsidRPr="4F496650">
        <w:rPr>
          <w:rFonts w:eastAsia="time"/>
        </w:rPr>
        <w:t xml:space="preserve">Jack Hutton, </w:t>
      </w:r>
      <w:hyperlink r:id="rId58">
        <w:r w:rsidRPr="4F496650">
          <w:rPr>
            <w:rStyle w:val="Hyperlink"/>
            <w:rFonts w:eastAsia="time"/>
          </w:rPr>
          <w:t>hutton@kth.se</w:t>
        </w:r>
      </w:hyperlink>
      <w:r w:rsidRPr="4F496650">
        <w:rPr>
          <w:rFonts w:eastAsia="time"/>
        </w:rPr>
        <w:t xml:space="preserve"> </w:t>
      </w:r>
    </w:p>
    <w:p w14:paraId="6D8635EB" w14:textId="0CC2D4E8" w:rsidR="4F496650" w:rsidRDefault="4F496650" w:rsidP="4F496650">
      <w:pPr>
        <w:rPr>
          <w:rFonts w:eastAsia="time"/>
        </w:rPr>
      </w:pPr>
      <w:r w:rsidRPr="4F496650">
        <w:rPr>
          <w:rFonts w:eastAsia="time"/>
        </w:rPr>
        <w:t xml:space="preserve">Alexander Jonsson, </w:t>
      </w:r>
      <w:hyperlink r:id="rId59">
        <w:r w:rsidRPr="4F496650">
          <w:rPr>
            <w:rStyle w:val="Hyperlink"/>
            <w:rFonts w:eastAsia="time"/>
          </w:rPr>
          <w:t>alejon2@kth.se</w:t>
        </w:r>
      </w:hyperlink>
      <w:r w:rsidRPr="4F496650">
        <w:rPr>
          <w:rFonts w:eastAsia="time"/>
        </w:rPr>
        <w:t xml:space="preserve">  </w:t>
      </w:r>
    </w:p>
    <w:p w14:paraId="6F2ED705" w14:textId="3BEB4AA3" w:rsidR="4F496650" w:rsidRDefault="4F496650" w:rsidP="4F496650">
      <w:pPr>
        <w:rPr>
          <w:rFonts w:eastAsia="time"/>
        </w:rPr>
      </w:pPr>
      <w:r w:rsidRPr="4F496650">
        <w:rPr>
          <w:rFonts w:eastAsia="time"/>
        </w:rPr>
        <w:t xml:space="preserve">Sahand Khodabandehloo, </w:t>
      </w:r>
      <w:hyperlink r:id="rId60">
        <w:r w:rsidRPr="4F496650">
          <w:rPr>
            <w:rStyle w:val="Hyperlink"/>
            <w:rFonts w:eastAsia="time"/>
          </w:rPr>
          <w:t>sahandkh@kth.se</w:t>
        </w:r>
      </w:hyperlink>
    </w:p>
    <w:p w14:paraId="154E73A9" w14:textId="169EB822" w:rsidR="4F496650" w:rsidRDefault="4F496650" w:rsidP="4F496650">
      <w:pPr>
        <w:rPr>
          <w:rFonts w:eastAsia="time"/>
        </w:rPr>
      </w:pPr>
      <w:r w:rsidRPr="4F496650">
        <w:rPr>
          <w:rFonts w:eastAsia="time"/>
        </w:rPr>
        <w:t>Jonas Willén</w:t>
      </w:r>
    </w:p>
    <w:p w14:paraId="5245E1C7" w14:textId="0FD65247" w:rsidR="4F496650" w:rsidRDefault="4F496650" w:rsidP="4F496650">
      <w:pPr>
        <w:rPr>
          <w:rFonts w:eastAsia="time"/>
        </w:rPr>
      </w:pPr>
    </w:p>
    <w:p w14:paraId="0D2F3C1B" w14:textId="77777777" w:rsidR="4F496650" w:rsidRDefault="4F496650" w:rsidP="4F496650">
      <w:pPr>
        <w:rPr>
          <w:rFonts w:eastAsia="time"/>
          <w:b/>
          <w:bCs/>
        </w:rPr>
      </w:pPr>
      <w:r w:rsidRPr="4F496650">
        <w:rPr>
          <w:rFonts w:eastAsia="time"/>
          <w:b/>
          <w:bCs/>
        </w:rPr>
        <w:t>Notes:</w:t>
      </w:r>
    </w:p>
    <w:p w14:paraId="6A1390C0" w14:textId="5487982E" w:rsidR="4F496650" w:rsidRDefault="4F496650" w:rsidP="4F496650">
      <w:pPr>
        <w:spacing w:after="160" w:line="276" w:lineRule="auto"/>
      </w:pPr>
      <w:r w:rsidRPr="4F496650">
        <w:rPr>
          <w:rFonts w:ascii="Aptos" w:eastAsia="Aptos" w:hAnsi="Aptos" w:cs="Aptos"/>
        </w:rPr>
        <w:t>Ghost video?</w:t>
      </w:r>
    </w:p>
    <w:p w14:paraId="766E78DB" w14:textId="230DB744" w:rsidR="4F496650" w:rsidRDefault="4F496650" w:rsidP="4F496650">
      <w:pPr>
        <w:spacing w:after="160" w:line="276" w:lineRule="auto"/>
      </w:pPr>
      <w:r w:rsidRPr="4F496650">
        <w:rPr>
          <w:rFonts w:ascii="Aptos" w:eastAsia="Aptos" w:hAnsi="Aptos" w:cs="Aptos"/>
        </w:rPr>
        <w:t>Controls on both individual videos and combined videos</w:t>
      </w:r>
    </w:p>
    <w:p w14:paraId="038319D1" w14:textId="50835F8D" w:rsidR="4F496650" w:rsidRDefault="4F496650" w:rsidP="4F496650">
      <w:pPr>
        <w:spacing w:after="160" w:line="276" w:lineRule="auto"/>
      </w:pPr>
      <w:r w:rsidRPr="4F496650">
        <w:rPr>
          <w:rFonts w:ascii="Aptos" w:eastAsia="Aptos" w:hAnsi="Aptos" w:cs="Aptos"/>
        </w:rPr>
        <w:t xml:space="preserve">How can you output as a finished info package for the athlete </w:t>
      </w:r>
      <w:r w:rsidRPr="4F496650">
        <w:rPr>
          <w:rFonts w:ascii="Wingdings" w:eastAsia="Wingdings" w:hAnsi="Wingdings" w:cs="Wingdings"/>
        </w:rPr>
        <w:t>à</w:t>
      </w:r>
      <w:r w:rsidRPr="4F496650">
        <w:rPr>
          <w:rFonts w:ascii="Aptos" w:eastAsia="Aptos" w:hAnsi="Aptos" w:cs="Aptos"/>
        </w:rPr>
        <w:t xml:space="preserve"> screen record a 30 second video</w:t>
      </w:r>
    </w:p>
    <w:p w14:paraId="14AF29D2" w14:textId="7CE7854F" w:rsidR="4F496650" w:rsidRDefault="4F496650" w:rsidP="4F496650">
      <w:pPr>
        <w:spacing w:after="160" w:line="276" w:lineRule="auto"/>
      </w:pPr>
      <w:r w:rsidRPr="4F496650">
        <w:rPr>
          <w:rFonts w:ascii="Aptos" w:eastAsia="Aptos" w:hAnsi="Aptos" w:cs="Aptos"/>
        </w:rPr>
        <w:t>Can you add the graphs to the compare session page, maybe with filter options there as well.</w:t>
      </w:r>
    </w:p>
    <w:p w14:paraId="4406D28B" w14:textId="7C45601E" w:rsidR="4F496650" w:rsidRDefault="4F496650" w:rsidP="4F496650">
      <w:pPr>
        <w:spacing w:after="160" w:line="276" w:lineRule="auto"/>
      </w:pPr>
      <w:r w:rsidRPr="4F496650">
        <w:rPr>
          <w:rFonts w:ascii="Aptos" w:eastAsia="Aptos" w:hAnsi="Aptos" w:cs="Aptos"/>
        </w:rPr>
        <w:t>Step by step expanding – only show a few things at a time</w:t>
      </w:r>
    </w:p>
    <w:p w14:paraId="21AFFB77" w14:textId="2CABEEB3" w:rsidR="4F496650" w:rsidRDefault="4F496650" w:rsidP="4F496650">
      <w:pPr>
        <w:spacing w:after="160" w:line="276" w:lineRule="auto"/>
      </w:pPr>
      <w:r w:rsidRPr="4F496650">
        <w:rPr>
          <w:rFonts w:ascii="Aptos" w:eastAsia="Aptos" w:hAnsi="Aptos" w:cs="Aptos"/>
        </w:rPr>
        <w:t>Show the least possible things at once.</w:t>
      </w:r>
    </w:p>
    <w:p w14:paraId="6F366E84" w14:textId="497EAEC9" w:rsidR="4F496650" w:rsidRDefault="4F496650" w:rsidP="4F496650">
      <w:pPr>
        <w:spacing w:after="160" w:line="276" w:lineRule="auto"/>
      </w:pPr>
      <w:r w:rsidRPr="4F496650">
        <w:rPr>
          <w:rFonts w:ascii="Aptos" w:eastAsia="Aptos" w:hAnsi="Aptos" w:cs="Aptos"/>
        </w:rPr>
        <w:t xml:space="preserve">Exponential moving average </w:t>
      </w:r>
      <w:r w:rsidRPr="4F496650">
        <w:rPr>
          <w:rFonts w:ascii="Wingdings" w:eastAsia="Wingdings" w:hAnsi="Wingdings" w:cs="Wingdings"/>
        </w:rPr>
        <w:t>à</w:t>
      </w:r>
      <w:r w:rsidRPr="4F496650">
        <w:rPr>
          <w:rFonts w:ascii="Aptos" w:eastAsia="Aptos" w:hAnsi="Aptos" w:cs="Aptos"/>
        </w:rPr>
        <w:t xml:space="preserve"> Compound filter </w:t>
      </w:r>
      <w:r w:rsidRPr="4F496650">
        <w:rPr>
          <w:rFonts w:ascii="Wingdings" w:eastAsia="Wingdings" w:hAnsi="Wingdings" w:cs="Wingdings"/>
        </w:rPr>
        <w:t>à</w:t>
      </w:r>
      <w:r w:rsidRPr="4F496650">
        <w:rPr>
          <w:rFonts w:ascii="Aptos" w:eastAsia="Aptos" w:hAnsi="Aptos" w:cs="Aptos"/>
        </w:rPr>
        <w:t xml:space="preserve"> Acell gyro </w:t>
      </w:r>
      <w:r w:rsidRPr="4F496650">
        <w:rPr>
          <w:rFonts w:ascii="Wingdings" w:eastAsia="Wingdings" w:hAnsi="Wingdings" w:cs="Wingdings"/>
        </w:rPr>
        <w:t>à</w:t>
      </w:r>
      <w:r w:rsidRPr="4F496650">
        <w:rPr>
          <w:rFonts w:ascii="Aptos" w:eastAsia="Aptos" w:hAnsi="Aptos" w:cs="Aptos"/>
        </w:rPr>
        <w:t xml:space="preserve"> madwick</w:t>
      </w:r>
    </w:p>
    <w:p w14:paraId="5966D339" w14:textId="594825B2" w:rsidR="4F496650" w:rsidRDefault="4F496650" w:rsidP="4F496650">
      <w:pPr>
        <w:spacing w:after="160" w:line="276" w:lineRule="auto"/>
      </w:pPr>
      <w:r w:rsidRPr="4F496650">
        <w:rPr>
          <w:rFonts w:ascii="Aptos" w:eastAsia="Aptos" w:hAnsi="Aptos" w:cs="Aptos"/>
        </w:rPr>
        <w:t>If we have lab ideas send them to him</w:t>
      </w:r>
    </w:p>
    <w:p w14:paraId="2EB93CB8" w14:textId="54DA6931" w:rsidR="4F496650" w:rsidRDefault="4F496650" w:rsidP="4F496650">
      <w:pPr>
        <w:spacing w:after="160" w:line="276" w:lineRule="auto"/>
      </w:pPr>
      <w:r w:rsidRPr="4F496650">
        <w:rPr>
          <w:rFonts w:ascii="Aptos" w:eastAsia="Aptos" w:hAnsi="Aptos" w:cs="Aptos"/>
        </w:rPr>
        <w:t>Free wedsnday 29</w:t>
      </w:r>
      <w:r w:rsidRPr="4F496650">
        <w:rPr>
          <w:rFonts w:ascii="Aptos" w:eastAsia="Aptos" w:hAnsi="Aptos" w:cs="Aptos"/>
          <w:vertAlign w:val="superscript"/>
        </w:rPr>
        <w:t>th</w:t>
      </w:r>
      <w:r w:rsidRPr="4F496650">
        <w:rPr>
          <w:rFonts w:ascii="Aptos" w:eastAsia="Aptos" w:hAnsi="Aptos" w:cs="Aptos"/>
        </w:rPr>
        <w:t>, then the week after but not the 7</w:t>
      </w:r>
      <w:r w:rsidRPr="4F496650">
        <w:rPr>
          <w:rFonts w:ascii="Aptos" w:eastAsia="Aptos" w:hAnsi="Aptos" w:cs="Aptos"/>
          <w:vertAlign w:val="superscript"/>
        </w:rPr>
        <w:t>th</w:t>
      </w:r>
    </w:p>
    <w:p w14:paraId="0CA0598A" w14:textId="7FE689ED" w:rsidR="4F496650" w:rsidRDefault="4F496650" w:rsidP="4F496650"/>
    <w:p w14:paraId="7CD38C5E" w14:textId="7B7E23DD" w:rsidR="4F496650" w:rsidRDefault="4F496650" w:rsidP="4F496650">
      <w:r>
        <w:t>The group stayed in a meeting until 12:10 discussing the presentation, see plan below.</w:t>
      </w:r>
    </w:p>
    <w:p w14:paraId="6C17C2EA" w14:textId="4B1441EF" w:rsidR="4F496650" w:rsidRDefault="4F496650" w:rsidP="4F496650"/>
    <w:p w14:paraId="12295FBD" w14:textId="7C0CE84B" w:rsidR="4F496650" w:rsidRDefault="4F496650" w:rsidP="4F496650">
      <w:pPr>
        <w:spacing w:after="160" w:line="276" w:lineRule="auto"/>
      </w:pPr>
      <w:r w:rsidRPr="4F496650">
        <w:rPr>
          <w:rFonts w:ascii="Aptos" w:eastAsia="Aptos" w:hAnsi="Aptos" w:cs="Aptos"/>
          <w:b/>
          <w:bCs/>
        </w:rPr>
        <w:t xml:space="preserve">Presentation Plan – Preliminary – </w:t>
      </w:r>
      <w:r w:rsidRPr="4F496650">
        <w:rPr>
          <w:rFonts w:ascii="Aptos" w:eastAsia="Aptos" w:hAnsi="Aptos" w:cs="Aptos"/>
          <w:b/>
          <w:bCs/>
          <w:highlight w:val="green"/>
        </w:rPr>
        <w:t>Sahand</w:t>
      </w:r>
      <w:r w:rsidRPr="4F496650">
        <w:rPr>
          <w:rFonts w:ascii="Aptos" w:eastAsia="Aptos" w:hAnsi="Aptos" w:cs="Aptos"/>
          <w:b/>
          <w:bCs/>
        </w:rPr>
        <w:t xml:space="preserve">, </w:t>
      </w:r>
      <w:r w:rsidRPr="4F496650">
        <w:rPr>
          <w:rFonts w:ascii="Aptos" w:eastAsia="Aptos" w:hAnsi="Aptos" w:cs="Aptos"/>
          <w:b/>
          <w:bCs/>
          <w:highlight w:val="yellow"/>
        </w:rPr>
        <w:t>Alex</w:t>
      </w:r>
      <w:r w:rsidRPr="4F496650">
        <w:rPr>
          <w:rFonts w:ascii="Aptos" w:eastAsia="Aptos" w:hAnsi="Aptos" w:cs="Aptos"/>
          <w:b/>
          <w:bCs/>
        </w:rPr>
        <w:t xml:space="preserve">, </w:t>
      </w:r>
      <w:r w:rsidRPr="4F496650">
        <w:rPr>
          <w:rFonts w:ascii="Aptos" w:eastAsia="Aptos" w:hAnsi="Aptos" w:cs="Aptos"/>
          <w:b/>
          <w:bCs/>
          <w:highlight w:val="cyan"/>
        </w:rPr>
        <w:t>Jack</w:t>
      </w:r>
    </w:p>
    <w:p w14:paraId="4DBE4AEA" w14:textId="66408E15" w:rsidR="4F496650" w:rsidRDefault="4F496650" w:rsidP="4F496650">
      <w:pPr>
        <w:spacing w:after="160" w:line="276" w:lineRule="auto"/>
      </w:pPr>
      <w:r w:rsidRPr="4F496650">
        <w:rPr>
          <w:rFonts w:ascii="Aptos" w:eastAsia="Aptos" w:hAnsi="Aptos" w:cs="Aptos"/>
          <w:highlight w:val="green"/>
        </w:rPr>
        <w:t>Introduction – 2 mins</w:t>
      </w:r>
    </w:p>
    <w:p w14:paraId="4A3B8132" w14:textId="37286DFC" w:rsidR="4F496650" w:rsidRDefault="4F496650" w:rsidP="4F496650">
      <w:pPr>
        <w:spacing w:after="160" w:line="276" w:lineRule="auto"/>
      </w:pPr>
      <w:r w:rsidRPr="4F496650">
        <w:rPr>
          <w:rFonts w:ascii="Aptos" w:eastAsia="Aptos" w:hAnsi="Aptos" w:cs="Aptos"/>
          <w:highlight w:val="green"/>
        </w:rPr>
        <w:t>Brief overview of functionality (not a video but maybe screenshots) – 1 min</w:t>
      </w:r>
    </w:p>
    <w:p w14:paraId="4E971004" w14:textId="7222E23F" w:rsidR="4F496650" w:rsidRDefault="4F496650" w:rsidP="4F496650">
      <w:pPr>
        <w:spacing w:after="160" w:line="276" w:lineRule="auto"/>
      </w:pPr>
      <w:r w:rsidRPr="4F496650">
        <w:rPr>
          <w:rFonts w:ascii="Aptos" w:eastAsia="Aptos" w:hAnsi="Aptos" w:cs="Aptos"/>
          <w:highlight w:val="green"/>
        </w:rPr>
        <w:t>Compare sessions page and future improvements to it – 2 mins</w:t>
      </w:r>
    </w:p>
    <w:p w14:paraId="0B732F5B" w14:textId="41D0EC48" w:rsidR="4F496650" w:rsidRDefault="4F496650" w:rsidP="4F496650">
      <w:pPr>
        <w:spacing w:after="160" w:line="276" w:lineRule="auto"/>
      </w:pPr>
      <w:r w:rsidRPr="4F496650">
        <w:rPr>
          <w:rFonts w:ascii="Aptos" w:eastAsia="Aptos" w:hAnsi="Aptos" w:cs="Aptos"/>
          <w:highlight w:val="yellow"/>
        </w:rPr>
        <w:t>Overall problems (metric and otherwise) – 2 mins</w:t>
      </w:r>
    </w:p>
    <w:p w14:paraId="1F65405E" w14:textId="4586C906" w:rsidR="4F496650" w:rsidRDefault="4F496650" w:rsidP="4F496650">
      <w:pPr>
        <w:spacing w:after="160" w:line="276" w:lineRule="auto"/>
      </w:pPr>
      <w:r w:rsidRPr="4F496650">
        <w:rPr>
          <w:rFonts w:ascii="Aptos" w:eastAsia="Aptos" w:hAnsi="Aptos" w:cs="Aptos"/>
          <w:highlight w:val="cyan"/>
        </w:rPr>
        <w:t>Experiment results – 1 min</w:t>
      </w:r>
    </w:p>
    <w:p w14:paraId="64BFC450" w14:textId="2728C3C0" w:rsidR="4F496650" w:rsidRDefault="4F496650" w:rsidP="4F496650">
      <w:pPr>
        <w:spacing w:after="160" w:line="276" w:lineRule="auto"/>
      </w:pPr>
      <w:r w:rsidRPr="4F496650">
        <w:rPr>
          <w:rFonts w:ascii="Aptos" w:eastAsia="Aptos" w:hAnsi="Aptos" w:cs="Aptos"/>
          <w:highlight w:val="yellow"/>
        </w:rPr>
        <w:t>Planned fixes/improvements to metrics (signal processing ideas) – 3 mins</w:t>
      </w:r>
    </w:p>
    <w:p w14:paraId="249171FC" w14:textId="131B11F4" w:rsidR="4F496650" w:rsidRDefault="4F496650" w:rsidP="4F496650">
      <w:pPr>
        <w:spacing w:after="160" w:line="276" w:lineRule="auto"/>
      </w:pPr>
      <w:r w:rsidRPr="4F496650">
        <w:rPr>
          <w:rFonts w:ascii="Aptos" w:eastAsia="Aptos" w:hAnsi="Aptos" w:cs="Aptos"/>
          <w:highlight w:val="cyan"/>
        </w:rPr>
        <w:t>Metric Validation methods (current and future) – 2 mins</w:t>
      </w:r>
    </w:p>
    <w:p w14:paraId="5593E4B6" w14:textId="3614018C" w:rsidR="6CE64DEE" w:rsidRDefault="6CE64DEE" w:rsidP="6CE64DEE">
      <w:pPr>
        <w:spacing w:after="160" w:line="276" w:lineRule="auto"/>
      </w:pPr>
      <w:r w:rsidRPr="6CE64DEE">
        <w:rPr>
          <w:rFonts w:ascii="Aptos" w:eastAsia="Aptos" w:hAnsi="Aptos" w:cs="Aptos"/>
          <w:highlight w:val="cyan"/>
        </w:rPr>
        <w:t>Conclusion/ other Next Steps / Simplification – 2 min</w:t>
      </w:r>
    </w:p>
    <w:p w14:paraId="005326E1" w14:textId="3728494A" w:rsidR="6CE64DEE" w:rsidRDefault="6CE64DEE">
      <w:r>
        <w:br w:type="page"/>
      </w:r>
    </w:p>
    <w:p w14:paraId="2BAABB44" w14:textId="26894876" w:rsidR="6CE64DEE" w:rsidRDefault="6CE64DEE" w:rsidP="6CE64DEE">
      <w:pPr>
        <w:pStyle w:val="Heading1"/>
        <w:rPr>
          <w:rFonts w:eastAsia="time"/>
        </w:rPr>
      </w:pPr>
      <w:r w:rsidRPr="6CE64DEE">
        <w:rPr>
          <w:rFonts w:eastAsia="time"/>
        </w:rPr>
        <w:t>2026-05-11 Group Meeting Final Goal Planning</w:t>
      </w:r>
    </w:p>
    <w:p w14:paraId="6688FB23" w14:textId="2106107E" w:rsidR="6CE64DEE" w:rsidRDefault="6CE64DEE" w:rsidP="6CE64DEE">
      <w:pPr>
        <w:rPr>
          <w:rFonts w:eastAsia="time"/>
        </w:rPr>
      </w:pPr>
      <w:r w:rsidRPr="6CE64DEE">
        <w:rPr>
          <w:rFonts w:eastAsia="time"/>
          <w:b/>
          <w:bCs/>
        </w:rPr>
        <w:t>Date:</w:t>
      </w:r>
      <w:r w:rsidRPr="6CE64DEE">
        <w:rPr>
          <w:rFonts w:eastAsia="time"/>
        </w:rPr>
        <w:t xml:space="preserve"> Monday, May 11</w:t>
      </w:r>
    </w:p>
    <w:p w14:paraId="7626E10B" w14:textId="0C34EBB8" w:rsidR="6CE64DEE" w:rsidRDefault="6CE64DEE" w:rsidP="6CE64DEE">
      <w:pPr>
        <w:rPr>
          <w:rFonts w:eastAsia="time"/>
        </w:rPr>
      </w:pPr>
      <w:r w:rsidRPr="6CE64DEE">
        <w:rPr>
          <w:rFonts w:eastAsia="time"/>
          <w:b/>
          <w:bCs/>
        </w:rPr>
        <w:t>Time: 14:00-15:30</w:t>
      </w:r>
    </w:p>
    <w:p w14:paraId="25BBEA33" w14:textId="109A815C" w:rsidR="6CE64DEE" w:rsidRDefault="6CE64DEE" w:rsidP="6CE64DEE">
      <w:pPr>
        <w:rPr>
          <w:rFonts w:eastAsia="time"/>
        </w:rPr>
      </w:pPr>
    </w:p>
    <w:p w14:paraId="2FEC3FC4" w14:textId="15E00088" w:rsidR="6CE64DEE" w:rsidRDefault="6CE64DEE" w:rsidP="6CE64DEE">
      <w:pPr>
        <w:rPr>
          <w:rFonts w:eastAsia="time"/>
          <w:b/>
          <w:bCs/>
        </w:rPr>
      </w:pPr>
      <w:r w:rsidRPr="6CE64DEE">
        <w:rPr>
          <w:rFonts w:eastAsia="time"/>
          <w:b/>
          <w:bCs/>
        </w:rPr>
        <w:t>Present:</w:t>
      </w:r>
    </w:p>
    <w:p w14:paraId="66303231" w14:textId="5B64880C" w:rsidR="6CE64DEE" w:rsidRDefault="6CE64DEE" w:rsidP="6CE64DEE">
      <w:pPr>
        <w:rPr>
          <w:rFonts w:eastAsia="time"/>
        </w:rPr>
      </w:pPr>
      <w:r w:rsidRPr="6CE64DEE">
        <w:rPr>
          <w:rFonts w:eastAsia="time"/>
        </w:rPr>
        <w:t xml:space="preserve">Jack Hutton, </w:t>
      </w:r>
      <w:hyperlink r:id="rId61">
        <w:r w:rsidRPr="6CE64DEE">
          <w:rPr>
            <w:rStyle w:val="Hyperlink"/>
            <w:rFonts w:eastAsia="time"/>
          </w:rPr>
          <w:t>hutton@kth.se</w:t>
        </w:r>
      </w:hyperlink>
      <w:r w:rsidRPr="6CE64DEE">
        <w:rPr>
          <w:rFonts w:eastAsia="time"/>
        </w:rPr>
        <w:t xml:space="preserve"> </w:t>
      </w:r>
    </w:p>
    <w:p w14:paraId="2C1B0534" w14:textId="0CC2D4E8" w:rsidR="6CE64DEE" w:rsidRDefault="6CE64DEE" w:rsidP="6CE64DEE">
      <w:pPr>
        <w:rPr>
          <w:rFonts w:eastAsia="time"/>
        </w:rPr>
      </w:pPr>
      <w:r w:rsidRPr="6CE64DEE">
        <w:rPr>
          <w:rFonts w:eastAsia="time"/>
        </w:rPr>
        <w:t xml:space="preserve">Alexander Jonsson, </w:t>
      </w:r>
      <w:hyperlink r:id="rId62">
        <w:r w:rsidRPr="6CE64DEE">
          <w:rPr>
            <w:rStyle w:val="Hyperlink"/>
            <w:rFonts w:eastAsia="time"/>
          </w:rPr>
          <w:t>alejon2@kth.se</w:t>
        </w:r>
      </w:hyperlink>
      <w:r w:rsidRPr="6CE64DEE">
        <w:rPr>
          <w:rFonts w:eastAsia="time"/>
        </w:rPr>
        <w:t xml:space="preserve">  </w:t>
      </w:r>
    </w:p>
    <w:p w14:paraId="4224F9C1" w14:textId="3BEB4AA3" w:rsidR="6CE64DEE" w:rsidRDefault="6CE64DEE" w:rsidP="6CE64DEE">
      <w:pPr>
        <w:rPr>
          <w:rFonts w:eastAsia="time"/>
        </w:rPr>
      </w:pPr>
      <w:r w:rsidRPr="6CE64DEE">
        <w:rPr>
          <w:rFonts w:eastAsia="time"/>
        </w:rPr>
        <w:t xml:space="preserve">Sahand Khodabandehloo, </w:t>
      </w:r>
      <w:hyperlink r:id="rId63">
        <w:r w:rsidRPr="6CE64DEE">
          <w:rPr>
            <w:rStyle w:val="Hyperlink"/>
            <w:rFonts w:eastAsia="time"/>
          </w:rPr>
          <w:t>sahandkh@kth.se</w:t>
        </w:r>
      </w:hyperlink>
    </w:p>
    <w:p w14:paraId="3EAAF1AE" w14:textId="6A161B1B" w:rsidR="6CE64DEE" w:rsidRDefault="6CE64DEE" w:rsidP="6CE64DEE">
      <w:pPr>
        <w:spacing w:after="160" w:line="276" w:lineRule="auto"/>
        <w:rPr>
          <w:rFonts w:ascii="Aptos" w:eastAsia="Aptos" w:hAnsi="Aptos" w:cs="Aptos"/>
          <w:b/>
          <w:bCs/>
        </w:rPr>
      </w:pPr>
    </w:p>
    <w:p w14:paraId="2C6D50CD" w14:textId="54025359" w:rsidR="6CE64DEE" w:rsidRDefault="6CE64DEE" w:rsidP="6CE64DEE">
      <w:pPr>
        <w:spacing w:after="160" w:line="276" w:lineRule="auto"/>
        <w:rPr>
          <w:rFonts w:ascii="Aptos" w:eastAsia="Aptos" w:hAnsi="Aptos" w:cs="Aptos"/>
          <w:b/>
          <w:bCs/>
        </w:rPr>
      </w:pPr>
      <w:r w:rsidRPr="6CE64DEE">
        <w:rPr>
          <w:rFonts w:ascii="Aptos" w:eastAsia="Aptos" w:hAnsi="Aptos" w:cs="Aptos"/>
          <w:b/>
          <w:bCs/>
        </w:rPr>
        <w:t>Notes:</w:t>
      </w:r>
    </w:p>
    <w:p w14:paraId="074CDC2A" w14:textId="4466435E" w:rsidR="6CE64DEE" w:rsidRDefault="6CE64DEE" w:rsidP="6CE64DEE">
      <w:pPr>
        <w:spacing w:after="160" w:line="276" w:lineRule="auto"/>
        <w:rPr>
          <w:rFonts w:ascii="Aptos" w:eastAsia="Aptos" w:hAnsi="Aptos" w:cs="Aptos"/>
          <w:b/>
          <w:bCs/>
        </w:rPr>
      </w:pPr>
      <w:r w:rsidRPr="6CE64DEE">
        <w:rPr>
          <w:rFonts w:ascii="Aptos" w:eastAsia="Aptos" w:hAnsi="Aptos" w:cs="Aptos"/>
          <w:b/>
          <w:bCs/>
        </w:rPr>
        <w:t>We planned and discussed the goals for the final two weeks of the project, summarised below. Next meeting will be Thursday 26/05/14.</w:t>
      </w:r>
    </w:p>
    <w:p w14:paraId="3652D94D" w14:textId="32BB27D7" w:rsidR="6CE64DEE" w:rsidRDefault="6CE64DEE" w:rsidP="6CE64DEE">
      <w:pPr>
        <w:spacing w:after="160" w:line="276" w:lineRule="auto"/>
      </w:pPr>
      <w:r w:rsidRPr="6CE64DEE">
        <w:rPr>
          <w:rFonts w:ascii="Aptos" w:eastAsia="Aptos" w:hAnsi="Aptos" w:cs="Aptos"/>
          <w:b/>
          <w:bCs/>
        </w:rPr>
        <w:t>Two week project plan:</w:t>
      </w:r>
    </w:p>
    <w:p w14:paraId="466B4B34" w14:textId="27156ADD" w:rsidR="6CE64DEE" w:rsidRDefault="6CE64DEE" w:rsidP="6CE64DEE">
      <w:pPr>
        <w:spacing w:after="160" w:line="276" w:lineRule="auto"/>
      </w:pPr>
      <w:r w:rsidRPr="6CE64DEE">
        <w:rPr>
          <w:rFonts w:ascii="Aptos" w:eastAsia="Aptos" w:hAnsi="Aptos" w:cs="Aptos"/>
        </w:rPr>
        <w:t>Three main focus areas: Metrics/IMU/Data, Processing Pipeline, Comparison/WebApp</w:t>
      </w:r>
    </w:p>
    <w:p w14:paraId="2DD1D37A" w14:textId="6B093489" w:rsidR="6CE64DEE" w:rsidRDefault="6CE64DEE" w:rsidP="6CE64DEE">
      <w:pPr>
        <w:spacing w:after="160" w:line="276" w:lineRule="auto"/>
      </w:pPr>
      <w:r w:rsidRPr="6CE64DEE">
        <w:rPr>
          <w:rFonts w:ascii="Aptos" w:eastAsia="Aptos" w:hAnsi="Aptos" w:cs="Aptos"/>
          <w:b/>
          <w:bCs/>
        </w:rPr>
        <w:t>Alex:</w:t>
      </w:r>
    </w:p>
    <w:p w14:paraId="28C40C79" w14:textId="5B8A6F98"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Investigate the current metrics</w:t>
      </w:r>
    </w:p>
    <w:p w14:paraId="43829856" w14:textId="64092351"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Implementation, accuracy, methods, etc</w:t>
      </w:r>
    </w:p>
    <w:p w14:paraId="7DF7FA34" w14:textId="791E15B0"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Are there other metrics that should be added?</w:t>
      </w:r>
    </w:p>
    <w:p w14:paraId="566DC3EF" w14:textId="155AE500"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Are any metrics unnecessary</w:t>
      </w:r>
    </w:p>
    <w:p w14:paraId="194D4917" w14:textId="26FAB4C4"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Are there better ways of displaying or sharing the metrics</w:t>
      </w:r>
    </w:p>
    <w:p w14:paraId="690AF15C" w14:textId="39019E5C"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Investigate partial synthetic data (real mag and gyro, fake accel)</w:t>
      </w:r>
    </w:p>
    <w:p w14:paraId="5107410D" w14:textId="215C7FC3"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u w:val="single"/>
        </w:rPr>
        <w:t>Stretch Goal</w:t>
      </w:r>
      <w:r w:rsidRPr="6CE64DEE">
        <w:rPr>
          <w:rFonts w:ascii="Aptos" w:eastAsia="Aptos" w:hAnsi="Aptos" w:cs="Aptos"/>
        </w:rPr>
        <w:t>: Can multiple IMUs be reimplemented</w:t>
      </w:r>
    </w:p>
    <w:p w14:paraId="0A4E5B92" w14:textId="331AAA68" w:rsidR="6CE64DEE" w:rsidRDefault="6CE64DEE" w:rsidP="6CE64DEE">
      <w:pPr>
        <w:spacing w:after="160" w:line="276" w:lineRule="auto"/>
      </w:pPr>
      <w:r w:rsidRPr="6CE64DEE">
        <w:rPr>
          <w:rFonts w:ascii="Aptos" w:eastAsia="Aptos" w:hAnsi="Aptos" w:cs="Aptos"/>
          <w:b/>
          <w:bCs/>
        </w:rPr>
        <w:t>Jack</w:t>
      </w:r>
    </w:p>
    <w:p w14:paraId="57A6F26B" w14:textId="328E1A23"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Investigate the processing pipeline</w:t>
      </w:r>
    </w:p>
    <w:p w14:paraId="67C8905C" w14:textId="5F5291FD"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What is the best method</w:t>
      </w:r>
    </w:p>
    <w:p w14:paraId="3F6D71C4" w14:textId="662773A9"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What are the best parameters</w:t>
      </w:r>
    </w:p>
    <w:p w14:paraId="57014398" w14:textId="79977C82"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Test on synthetic data (investigate) and real data for validation</w:t>
      </w:r>
    </w:p>
    <w:p w14:paraId="122AE64E" w14:textId="632776D3"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u w:val="single"/>
        </w:rPr>
        <w:t>Stretch Goal</w:t>
      </w:r>
      <w:r w:rsidRPr="6CE64DEE">
        <w:rPr>
          <w:rFonts w:ascii="Aptos" w:eastAsia="Aptos" w:hAnsi="Aptos" w:cs="Aptos"/>
        </w:rPr>
        <w:t>: Test multiple movements individually to definitively identify error sources</w:t>
      </w:r>
    </w:p>
    <w:p w14:paraId="381EAE78" w14:textId="4C35D775" w:rsidR="6CE64DEE" w:rsidRDefault="6CE64DEE" w:rsidP="6CE64DEE">
      <w:pPr>
        <w:spacing w:after="160" w:line="276" w:lineRule="auto"/>
      </w:pPr>
      <w:r w:rsidRPr="6CE64DEE">
        <w:rPr>
          <w:rFonts w:ascii="Aptos" w:eastAsia="Aptos" w:hAnsi="Aptos" w:cs="Aptos"/>
          <w:b/>
          <w:bCs/>
        </w:rPr>
        <w:t>Sahand</w:t>
      </w:r>
    </w:p>
    <w:p w14:paraId="4642AC3D" w14:textId="2B3C2929"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Finalise Compare Sessions</w:t>
      </w:r>
    </w:p>
    <w:p w14:paraId="4C1B92D3" w14:textId="7BBAC9FF"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Timestamp comparison</w:t>
      </w:r>
    </w:p>
    <w:p w14:paraId="15C0FE41" w14:textId="47F8517D"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 xml:space="preserve">Web app finalisation </w:t>
      </w:r>
    </w:p>
    <w:p w14:paraId="35995E48" w14:textId="3D36C567"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Simplification etc</w:t>
      </w:r>
    </w:p>
    <w:p w14:paraId="00FEAA62" w14:textId="168F3F80"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Minor fixes, errors</w:t>
      </w:r>
    </w:p>
    <w:p w14:paraId="4CEFF478" w14:textId="4AE099BE"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rPr>
        <w:t>Session viewer fixes</w:t>
      </w:r>
    </w:p>
    <w:p w14:paraId="294568AF" w14:textId="02041BEB"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Moving sections</w:t>
      </w:r>
    </w:p>
    <w:p w14:paraId="31754D02" w14:textId="7E149A7A"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Updating sensor fusion display</w:t>
      </w:r>
    </w:p>
    <w:p w14:paraId="713E5A3B" w14:textId="684560DA" w:rsidR="6CE64DEE" w:rsidRDefault="6CE64DEE" w:rsidP="6CE64DEE">
      <w:pPr>
        <w:pStyle w:val="ListParagraph"/>
        <w:numPr>
          <w:ilvl w:val="1"/>
          <w:numId w:val="2"/>
        </w:numPr>
        <w:spacing w:line="276" w:lineRule="auto"/>
        <w:rPr>
          <w:rFonts w:ascii="Aptos" w:eastAsia="Aptos" w:hAnsi="Aptos" w:cs="Aptos"/>
        </w:rPr>
      </w:pPr>
      <w:r w:rsidRPr="6CE64DEE">
        <w:rPr>
          <w:rFonts w:ascii="Aptos" w:eastAsia="Aptos" w:hAnsi="Aptos" w:cs="Aptos"/>
        </w:rPr>
        <w:t>Saving time sync</w:t>
      </w:r>
    </w:p>
    <w:p w14:paraId="7BB49687" w14:textId="4D9B15CC" w:rsidR="6CE64DEE" w:rsidRDefault="6CE64DEE" w:rsidP="6CE64DEE">
      <w:pPr>
        <w:pStyle w:val="ListParagraph"/>
        <w:numPr>
          <w:ilvl w:val="0"/>
          <w:numId w:val="2"/>
        </w:numPr>
        <w:spacing w:line="276" w:lineRule="auto"/>
        <w:rPr>
          <w:rFonts w:ascii="Aptos" w:eastAsia="Aptos" w:hAnsi="Aptos" w:cs="Aptos"/>
        </w:rPr>
      </w:pPr>
      <w:r w:rsidRPr="6CE64DEE">
        <w:rPr>
          <w:rFonts w:ascii="Aptos" w:eastAsia="Aptos" w:hAnsi="Aptos" w:cs="Aptos"/>
          <w:u w:val="single"/>
        </w:rPr>
        <w:t>Stretch Goal</w:t>
      </w:r>
      <w:r w:rsidRPr="6CE64DEE">
        <w:rPr>
          <w:rFonts w:ascii="Aptos" w:eastAsia="Aptos" w:hAnsi="Aptos" w:cs="Aptos"/>
        </w:rPr>
        <w:t>: Screen recording/annotations for coaching purposes.</w:t>
      </w:r>
    </w:p>
    <w:p w14:paraId="5405941B" w14:textId="4223C950" w:rsidR="6CE64DEE" w:rsidRDefault="6CE64DEE" w:rsidP="6CE64DEE">
      <w:pPr>
        <w:spacing w:after="160" w:line="276" w:lineRule="auto"/>
      </w:pPr>
      <w:r w:rsidRPr="6CE64DEE">
        <w:rPr>
          <w:rFonts w:ascii="Aptos" w:eastAsia="Aptos" w:hAnsi="Aptos" w:cs="Aptos"/>
        </w:rPr>
        <w:t xml:space="preserve"> </w:t>
      </w:r>
    </w:p>
    <w:p w14:paraId="09BE2CA5" w14:textId="3C4DDC8D" w:rsidR="6CE64DEE" w:rsidRDefault="6CE64DEE" w:rsidP="6CE64DEE">
      <w:pPr>
        <w:spacing w:after="160" w:line="276" w:lineRule="auto"/>
      </w:pPr>
      <w:r w:rsidRPr="6CE64DEE">
        <w:rPr>
          <w:rFonts w:ascii="Aptos" w:eastAsia="Aptos" w:hAnsi="Aptos" w:cs="Aptos"/>
        </w:rPr>
        <w:t>Work on individual sections for now, plan to meet Thursday this week to discuss progress.</w:t>
      </w:r>
    </w:p>
    <w:p w14:paraId="30B676D1" w14:textId="0A959C7A" w:rsidR="6CE64DEE" w:rsidRDefault="6CE64DEE" w:rsidP="6CE64DEE">
      <w:pPr>
        <w:spacing w:after="160" w:line="276" w:lineRule="auto"/>
      </w:pPr>
      <w:r w:rsidRPr="6CE64DEE">
        <w:rPr>
          <w:rFonts w:ascii="Aptos" w:eastAsia="Aptos" w:hAnsi="Aptos" w:cs="Aptos"/>
        </w:rPr>
        <w:t>Plan is to meet with Jonas start of next week and begin working/finalising the final report after that. Each person will work on their individual report sections based on the work they did, and collaborate on shared sections.</w:t>
      </w:r>
    </w:p>
    <w:p w14:paraId="320DBC47" w14:textId="51B428A6" w:rsidR="6CE64DEE" w:rsidRDefault="6CE64DEE" w:rsidP="6CE64DEE">
      <w:pPr>
        <w:spacing w:after="160" w:line="276" w:lineRule="auto"/>
      </w:pPr>
      <w:r w:rsidRPr="6CE64DEE">
        <w:rPr>
          <w:rFonts w:ascii="Aptos" w:eastAsia="Aptos" w:hAnsi="Aptos" w:cs="Aptos"/>
        </w:rPr>
        <w:t xml:space="preserve">  </w:t>
      </w:r>
    </w:p>
    <w:p w14:paraId="70D59CBB" w14:textId="0D5A48AB" w:rsidR="6CE64DEE" w:rsidRDefault="6CE64DEE" w:rsidP="6CE64DEE">
      <w:pPr>
        <w:spacing w:after="160" w:line="276" w:lineRule="auto"/>
      </w:pPr>
      <w:r w:rsidRPr="6CE64DEE">
        <w:rPr>
          <w:rFonts w:ascii="Aptos" w:eastAsia="Aptos" w:hAnsi="Aptos" w:cs="Aptos"/>
        </w:rPr>
        <w:t xml:space="preserve"> </w:t>
      </w:r>
    </w:p>
    <w:p w14:paraId="5C38F23F" w14:textId="3DB3D2AD" w:rsidR="6CE64DEE" w:rsidRDefault="6CE64DEE" w:rsidP="6CE64DEE">
      <w:pPr>
        <w:spacing w:after="160" w:line="276" w:lineRule="auto"/>
      </w:pPr>
      <w:r w:rsidRPr="6CE64DEE">
        <w:rPr>
          <w:rFonts w:ascii="Aptos" w:eastAsia="Aptos" w:hAnsi="Aptos" w:cs="Aptos"/>
          <w:b/>
          <w:bCs/>
        </w:rPr>
        <w:t>Results Section:</w:t>
      </w:r>
    </w:p>
    <w:p w14:paraId="6C782BF6" w14:textId="53A1E68B" w:rsidR="6CE64DEE" w:rsidRDefault="6CE64DEE" w:rsidP="6CE64DEE">
      <w:pPr>
        <w:pStyle w:val="ListParagraph"/>
        <w:numPr>
          <w:ilvl w:val="0"/>
          <w:numId w:val="1"/>
        </w:numPr>
        <w:spacing w:line="276" w:lineRule="auto"/>
        <w:rPr>
          <w:rFonts w:ascii="Aptos" w:eastAsia="Aptos" w:hAnsi="Aptos" w:cs="Aptos"/>
          <w:b/>
          <w:bCs/>
        </w:rPr>
      </w:pPr>
      <w:r w:rsidRPr="6CE64DEE">
        <w:rPr>
          <w:rFonts w:ascii="Aptos" w:eastAsia="Aptos" w:hAnsi="Aptos" w:cs="Aptos"/>
        </w:rPr>
        <w:t xml:space="preserve">Comparison of different pipeline methods to identify best algorithm (VQF vs EKF vs Madg) – Synthetic Data </w:t>
      </w:r>
      <w:r w:rsidRPr="6CE64DEE">
        <w:rPr>
          <w:rFonts w:ascii="Wingdings" w:eastAsia="Wingdings" w:hAnsi="Wingdings" w:cs="Wingdings"/>
          <w:b/>
          <w:bCs/>
        </w:rPr>
        <w:t>à</w:t>
      </w:r>
      <w:r w:rsidRPr="6CE64DEE">
        <w:rPr>
          <w:rFonts w:ascii="Aptos" w:eastAsia="Aptos" w:hAnsi="Aptos" w:cs="Aptos"/>
          <w:b/>
          <w:bCs/>
        </w:rPr>
        <w:t xml:space="preserve"> three datasets (one linear, one rotation, one mixed)</w:t>
      </w:r>
    </w:p>
    <w:p w14:paraId="2BAF3B7B" w14:textId="26EFF2E4" w:rsidR="6CE64DEE" w:rsidRDefault="6CE64DEE" w:rsidP="6CE64DEE">
      <w:pPr>
        <w:pStyle w:val="ListParagraph"/>
        <w:numPr>
          <w:ilvl w:val="0"/>
          <w:numId w:val="1"/>
        </w:numPr>
        <w:spacing w:line="276" w:lineRule="auto"/>
        <w:rPr>
          <w:rFonts w:ascii="Aptos" w:eastAsia="Aptos" w:hAnsi="Aptos" w:cs="Aptos"/>
          <w:b/>
          <w:bCs/>
        </w:rPr>
      </w:pPr>
      <w:r w:rsidRPr="6CE64DEE">
        <w:rPr>
          <w:rFonts w:ascii="Aptos" w:eastAsia="Aptos" w:hAnsi="Aptos" w:cs="Aptos"/>
        </w:rPr>
        <w:t xml:space="preserve">Comparison of different parameter tuning for the best pipeline algorithm – Synthetic data </w:t>
      </w:r>
      <w:r w:rsidRPr="6CE64DEE">
        <w:rPr>
          <w:rFonts w:ascii="Aptos" w:eastAsia="Aptos" w:hAnsi="Aptos" w:cs="Aptos"/>
          <w:b/>
          <w:bCs/>
        </w:rPr>
        <w:t>(same as previous)</w:t>
      </w:r>
    </w:p>
    <w:p w14:paraId="6C80E11A" w14:textId="0EF6C784" w:rsidR="6CE64DEE" w:rsidRDefault="6CE64DEE" w:rsidP="6CE64DEE">
      <w:pPr>
        <w:pStyle w:val="ListParagraph"/>
        <w:numPr>
          <w:ilvl w:val="0"/>
          <w:numId w:val="1"/>
        </w:numPr>
        <w:spacing w:line="276" w:lineRule="auto"/>
        <w:rPr>
          <w:rFonts w:ascii="Aptos" w:eastAsia="Aptos" w:hAnsi="Aptos" w:cs="Aptos"/>
        </w:rPr>
      </w:pPr>
      <w:r w:rsidRPr="6CE64DEE">
        <w:rPr>
          <w:rFonts w:ascii="Aptos" w:eastAsia="Aptos" w:hAnsi="Aptos" w:cs="Aptos"/>
        </w:rPr>
        <w:t>Best pipeline and parameter tuning tested on a real validated dataset (straight line and rotation)</w:t>
      </w:r>
    </w:p>
    <w:p w14:paraId="15D3288E" w14:textId="116AEC29" w:rsidR="6CE64DEE" w:rsidRDefault="6CE64DEE" w:rsidP="6CE64DEE">
      <w:pPr>
        <w:spacing w:after="160" w:line="276" w:lineRule="auto"/>
        <w:rPr>
          <w:rFonts w:ascii="Aptos" w:eastAsia="Aptos" w:hAnsi="Aptos" w:cs="Aptos"/>
          <w:highlight w:val="cyan"/>
        </w:rPr>
      </w:pPr>
    </w:p>
    <w:sectPr w:rsidR="6CE64D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05A2" w14:textId="77777777" w:rsidR="00C81CF2" w:rsidRDefault="00C81CF2" w:rsidP="006F43CC">
      <w:pPr>
        <w:spacing w:line="240" w:lineRule="auto"/>
      </w:pPr>
      <w:r>
        <w:separator/>
      </w:r>
    </w:p>
  </w:endnote>
  <w:endnote w:type="continuationSeparator" w:id="0">
    <w:p w14:paraId="5E52129B" w14:textId="77777777" w:rsidR="00C81CF2" w:rsidRDefault="00C81CF2" w:rsidP="006F4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BF71" w14:textId="77777777" w:rsidR="00C81CF2" w:rsidRDefault="00C81CF2" w:rsidP="006F43CC">
      <w:pPr>
        <w:spacing w:line="240" w:lineRule="auto"/>
      </w:pPr>
      <w:r>
        <w:separator/>
      </w:r>
    </w:p>
  </w:footnote>
  <w:footnote w:type="continuationSeparator" w:id="0">
    <w:p w14:paraId="097F7C69" w14:textId="77777777" w:rsidR="00C81CF2" w:rsidRDefault="00C81CF2" w:rsidP="006F43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57D"/>
    <w:multiLevelType w:val="hybridMultilevel"/>
    <w:tmpl w:val="9ACE4D76"/>
    <w:lvl w:ilvl="0" w:tplc="041D0001">
      <w:start w:val="1"/>
      <w:numFmt w:val="bullet"/>
      <w:lvlText w:val=""/>
      <w:lvlJc w:val="left"/>
      <w:pPr>
        <w:ind w:left="1080" w:hanging="360"/>
      </w:pPr>
      <w:rPr>
        <w:rFonts w:ascii="Symbol" w:hAnsi="Symbol" w:hint="default"/>
      </w:rPr>
    </w:lvl>
    <w:lvl w:ilvl="1" w:tplc="041D0003">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00D232C6"/>
    <w:multiLevelType w:val="hybridMultilevel"/>
    <w:tmpl w:val="27124B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182920"/>
    <w:multiLevelType w:val="hybridMultilevel"/>
    <w:tmpl w:val="E42AE1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B3D5C46"/>
    <w:multiLevelType w:val="hybridMultilevel"/>
    <w:tmpl w:val="81FC109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0E4401C3"/>
    <w:multiLevelType w:val="hybridMultilevel"/>
    <w:tmpl w:val="95D6C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84328C"/>
    <w:multiLevelType w:val="hybridMultilevel"/>
    <w:tmpl w:val="F1FA8380"/>
    <w:lvl w:ilvl="0" w:tplc="421470DE">
      <w:start w:val="1"/>
      <w:numFmt w:val="bullet"/>
      <w:lvlText w:val="-"/>
      <w:lvlJc w:val="left"/>
      <w:pPr>
        <w:ind w:left="720" w:hanging="360"/>
      </w:pPr>
      <w:rPr>
        <w:rFonts w:ascii="Aptos" w:hAnsi="Aptos" w:hint="default"/>
      </w:rPr>
    </w:lvl>
    <w:lvl w:ilvl="1" w:tplc="5F583A62">
      <w:start w:val="1"/>
      <w:numFmt w:val="bullet"/>
      <w:lvlText w:val="o"/>
      <w:lvlJc w:val="left"/>
      <w:pPr>
        <w:ind w:left="1440" w:hanging="360"/>
      </w:pPr>
      <w:rPr>
        <w:rFonts w:ascii="Aptos" w:hAnsi="Aptos" w:hint="default"/>
      </w:rPr>
    </w:lvl>
    <w:lvl w:ilvl="2" w:tplc="3B745822">
      <w:start w:val="1"/>
      <w:numFmt w:val="bullet"/>
      <w:lvlText w:val=""/>
      <w:lvlJc w:val="left"/>
      <w:pPr>
        <w:ind w:left="2160" w:hanging="360"/>
      </w:pPr>
      <w:rPr>
        <w:rFonts w:ascii="Wingdings" w:hAnsi="Wingdings" w:hint="default"/>
      </w:rPr>
    </w:lvl>
    <w:lvl w:ilvl="3" w:tplc="A3687172">
      <w:start w:val="1"/>
      <w:numFmt w:val="bullet"/>
      <w:lvlText w:val=""/>
      <w:lvlJc w:val="left"/>
      <w:pPr>
        <w:ind w:left="2880" w:hanging="360"/>
      </w:pPr>
      <w:rPr>
        <w:rFonts w:ascii="Symbol" w:hAnsi="Symbol" w:hint="default"/>
      </w:rPr>
    </w:lvl>
    <w:lvl w:ilvl="4" w:tplc="B72208A4">
      <w:start w:val="1"/>
      <w:numFmt w:val="bullet"/>
      <w:lvlText w:val="o"/>
      <w:lvlJc w:val="left"/>
      <w:pPr>
        <w:ind w:left="3600" w:hanging="360"/>
      </w:pPr>
      <w:rPr>
        <w:rFonts w:ascii="Courier New" w:hAnsi="Courier New" w:hint="default"/>
      </w:rPr>
    </w:lvl>
    <w:lvl w:ilvl="5" w:tplc="D14AA76C">
      <w:start w:val="1"/>
      <w:numFmt w:val="bullet"/>
      <w:lvlText w:val=""/>
      <w:lvlJc w:val="left"/>
      <w:pPr>
        <w:ind w:left="4320" w:hanging="360"/>
      </w:pPr>
      <w:rPr>
        <w:rFonts w:ascii="Wingdings" w:hAnsi="Wingdings" w:hint="default"/>
      </w:rPr>
    </w:lvl>
    <w:lvl w:ilvl="6" w:tplc="7210430E">
      <w:start w:val="1"/>
      <w:numFmt w:val="bullet"/>
      <w:lvlText w:val=""/>
      <w:lvlJc w:val="left"/>
      <w:pPr>
        <w:ind w:left="5040" w:hanging="360"/>
      </w:pPr>
      <w:rPr>
        <w:rFonts w:ascii="Symbol" w:hAnsi="Symbol" w:hint="default"/>
      </w:rPr>
    </w:lvl>
    <w:lvl w:ilvl="7" w:tplc="F3D249F0">
      <w:start w:val="1"/>
      <w:numFmt w:val="bullet"/>
      <w:lvlText w:val="o"/>
      <w:lvlJc w:val="left"/>
      <w:pPr>
        <w:ind w:left="5760" w:hanging="360"/>
      </w:pPr>
      <w:rPr>
        <w:rFonts w:ascii="Courier New" w:hAnsi="Courier New" w:hint="default"/>
      </w:rPr>
    </w:lvl>
    <w:lvl w:ilvl="8" w:tplc="D84A4480">
      <w:start w:val="1"/>
      <w:numFmt w:val="bullet"/>
      <w:lvlText w:val=""/>
      <w:lvlJc w:val="left"/>
      <w:pPr>
        <w:ind w:left="6480" w:hanging="360"/>
      </w:pPr>
      <w:rPr>
        <w:rFonts w:ascii="Wingdings" w:hAnsi="Wingdings" w:hint="default"/>
      </w:rPr>
    </w:lvl>
  </w:abstractNum>
  <w:abstractNum w:abstractNumId="6" w15:restartNumberingAfterBreak="0">
    <w:nsid w:val="1020523A"/>
    <w:multiLevelType w:val="hybridMultilevel"/>
    <w:tmpl w:val="72663C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5F20F26"/>
    <w:multiLevelType w:val="hybridMultilevel"/>
    <w:tmpl w:val="3ABCB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63E6B93"/>
    <w:multiLevelType w:val="hybridMultilevel"/>
    <w:tmpl w:val="5DA63E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92C5F4A"/>
    <w:multiLevelType w:val="hybridMultilevel"/>
    <w:tmpl w:val="B49C7414"/>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BCD42E4"/>
    <w:multiLevelType w:val="hybridMultilevel"/>
    <w:tmpl w:val="FFFFFFFF"/>
    <w:lvl w:ilvl="0" w:tplc="BE348376">
      <w:start w:val="1"/>
      <w:numFmt w:val="bullet"/>
      <w:lvlText w:val="-"/>
      <w:lvlJc w:val="left"/>
      <w:pPr>
        <w:ind w:left="720" w:hanging="360"/>
      </w:pPr>
      <w:rPr>
        <w:rFonts w:ascii="Aptos" w:hAnsi="Aptos" w:hint="default"/>
      </w:rPr>
    </w:lvl>
    <w:lvl w:ilvl="1" w:tplc="C67E6612">
      <w:start w:val="1"/>
      <w:numFmt w:val="bullet"/>
      <w:lvlText w:val="o"/>
      <w:lvlJc w:val="left"/>
      <w:pPr>
        <w:ind w:left="1440" w:hanging="360"/>
      </w:pPr>
      <w:rPr>
        <w:rFonts w:ascii="Aptos" w:hAnsi="Aptos" w:hint="default"/>
      </w:rPr>
    </w:lvl>
    <w:lvl w:ilvl="2" w:tplc="5120BD20">
      <w:start w:val="1"/>
      <w:numFmt w:val="bullet"/>
      <w:lvlText w:val=""/>
      <w:lvlJc w:val="left"/>
      <w:pPr>
        <w:ind w:left="2160" w:hanging="360"/>
      </w:pPr>
      <w:rPr>
        <w:rFonts w:ascii="Wingdings" w:hAnsi="Wingdings" w:hint="default"/>
      </w:rPr>
    </w:lvl>
    <w:lvl w:ilvl="3" w:tplc="00C27D78">
      <w:start w:val="1"/>
      <w:numFmt w:val="bullet"/>
      <w:lvlText w:val=""/>
      <w:lvlJc w:val="left"/>
      <w:pPr>
        <w:ind w:left="2880" w:hanging="360"/>
      </w:pPr>
      <w:rPr>
        <w:rFonts w:ascii="Symbol" w:hAnsi="Symbol" w:hint="default"/>
      </w:rPr>
    </w:lvl>
    <w:lvl w:ilvl="4" w:tplc="FB8CD876">
      <w:start w:val="1"/>
      <w:numFmt w:val="bullet"/>
      <w:lvlText w:val="o"/>
      <w:lvlJc w:val="left"/>
      <w:pPr>
        <w:ind w:left="3600" w:hanging="360"/>
      </w:pPr>
      <w:rPr>
        <w:rFonts w:ascii="Courier New" w:hAnsi="Courier New" w:hint="default"/>
      </w:rPr>
    </w:lvl>
    <w:lvl w:ilvl="5" w:tplc="AD16A2BA">
      <w:start w:val="1"/>
      <w:numFmt w:val="bullet"/>
      <w:lvlText w:val=""/>
      <w:lvlJc w:val="left"/>
      <w:pPr>
        <w:ind w:left="4320" w:hanging="360"/>
      </w:pPr>
      <w:rPr>
        <w:rFonts w:ascii="Wingdings" w:hAnsi="Wingdings" w:hint="default"/>
      </w:rPr>
    </w:lvl>
    <w:lvl w:ilvl="6" w:tplc="363AC842">
      <w:start w:val="1"/>
      <w:numFmt w:val="bullet"/>
      <w:lvlText w:val=""/>
      <w:lvlJc w:val="left"/>
      <w:pPr>
        <w:ind w:left="5040" w:hanging="360"/>
      </w:pPr>
      <w:rPr>
        <w:rFonts w:ascii="Symbol" w:hAnsi="Symbol" w:hint="default"/>
      </w:rPr>
    </w:lvl>
    <w:lvl w:ilvl="7" w:tplc="497A38C0">
      <w:start w:val="1"/>
      <w:numFmt w:val="bullet"/>
      <w:lvlText w:val="o"/>
      <w:lvlJc w:val="left"/>
      <w:pPr>
        <w:ind w:left="5760" w:hanging="360"/>
      </w:pPr>
      <w:rPr>
        <w:rFonts w:ascii="Courier New" w:hAnsi="Courier New" w:hint="default"/>
      </w:rPr>
    </w:lvl>
    <w:lvl w:ilvl="8" w:tplc="A56CAD50">
      <w:start w:val="1"/>
      <w:numFmt w:val="bullet"/>
      <w:lvlText w:val=""/>
      <w:lvlJc w:val="left"/>
      <w:pPr>
        <w:ind w:left="6480" w:hanging="360"/>
      </w:pPr>
      <w:rPr>
        <w:rFonts w:ascii="Wingdings" w:hAnsi="Wingdings" w:hint="default"/>
      </w:rPr>
    </w:lvl>
  </w:abstractNum>
  <w:abstractNum w:abstractNumId="11" w15:restartNumberingAfterBreak="0">
    <w:nsid w:val="241C069E"/>
    <w:multiLevelType w:val="hybridMultilevel"/>
    <w:tmpl w:val="FB628E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50152BE"/>
    <w:multiLevelType w:val="hybridMultilevel"/>
    <w:tmpl w:val="0C2AF8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5310446"/>
    <w:multiLevelType w:val="hybridMultilevel"/>
    <w:tmpl w:val="4E3EFF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827EE49"/>
    <w:multiLevelType w:val="hybridMultilevel"/>
    <w:tmpl w:val="FFFFFFFF"/>
    <w:lvl w:ilvl="0" w:tplc="DD28D06E">
      <w:start w:val="1"/>
      <w:numFmt w:val="bullet"/>
      <w:lvlText w:val="-"/>
      <w:lvlJc w:val="left"/>
      <w:pPr>
        <w:ind w:left="720" w:hanging="360"/>
      </w:pPr>
      <w:rPr>
        <w:rFonts w:ascii="Aptos" w:hAnsi="Aptos" w:hint="default"/>
      </w:rPr>
    </w:lvl>
    <w:lvl w:ilvl="1" w:tplc="A1FE2B76">
      <w:start w:val="1"/>
      <w:numFmt w:val="bullet"/>
      <w:lvlText w:val="o"/>
      <w:lvlJc w:val="left"/>
      <w:pPr>
        <w:ind w:left="1440" w:hanging="360"/>
      </w:pPr>
      <w:rPr>
        <w:rFonts w:ascii="Courier New" w:hAnsi="Courier New" w:hint="default"/>
      </w:rPr>
    </w:lvl>
    <w:lvl w:ilvl="2" w:tplc="990E23B2">
      <w:start w:val="1"/>
      <w:numFmt w:val="bullet"/>
      <w:lvlText w:val=""/>
      <w:lvlJc w:val="left"/>
      <w:pPr>
        <w:ind w:left="2160" w:hanging="360"/>
      </w:pPr>
      <w:rPr>
        <w:rFonts w:ascii="Wingdings" w:hAnsi="Wingdings" w:hint="default"/>
      </w:rPr>
    </w:lvl>
    <w:lvl w:ilvl="3" w:tplc="E46461F6">
      <w:start w:val="1"/>
      <w:numFmt w:val="bullet"/>
      <w:lvlText w:val=""/>
      <w:lvlJc w:val="left"/>
      <w:pPr>
        <w:ind w:left="2880" w:hanging="360"/>
      </w:pPr>
      <w:rPr>
        <w:rFonts w:ascii="Symbol" w:hAnsi="Symbol" w:hint="default"/>
      </w:rPr>
    </w:lvl>
    <w:lvl w:ilvl="4" w:tplc="9168C6DC">
      <w:start w:val="1"/>
      <w:numFmt w:val="bullet"/>
      <w:lvlText w:val="o"/>
      <w:lvlJc w:val="left"/>
      <w:pPr>
        <w:ind w:left="3600" w:hanging="360"/>
      </w:pPr>
      <w:rPr>
        <w:rFonts w:ascii="Courier New" w:hAnsi="Courier New" w:hint="default"/>
      </w:rPr>
    </w:lvl>
    <w:lvl w:ilvl="5" w:tplc="5FF6E708">
      <w:start w:val="1"/>
      <w:numFmt w:val="bullet"/>
      <w:lvlText w:val=""/>
      <w:lvlJc w:val="left"/>
      <w:pPr>
        <w:ind w:left="4320" w:hanging="360"/>
      </w:pPr>
      <w:rPr>
        <w:rFonts w:ascii="Wingdings" w:hAnsi="Wingdings" w:hint="default"/>
      </w:rPr>
    </w:lvl>
    <w:lvl w:ilvl="6" w:tplc="DDBAA5B6">
      <w:start w:val="1"/>
      <w:numFmt w:val="bullet"/>
      <w:lvlText w:val=""/>
      <w:lvlJc w:val="left"/>
      <w:pPr>
        <w:ind w:left="5040" w:hanging="360"/>
      </w:pPr>
      <w:rPr>
        <w:rFonts w:ascii="Symbol" w:hAnsi="Symbol" w:hint="default"/>
      </w:rPr>
    </w:lvl>
    <w:lvl w:ilvl="7" w:tplc="C6F09784">
      <w:start w:val="1"/>
      <w:numFmt w:val="bullet"/>
      <w:lvlText w:val="o"/>
      <w:lvlJc w:val="left"/>
      <w:pPr>
        <w:ind w:left="5760" w:hanging="360"/>
      </w:pPr>
      <w:rPr>
        <w:rFonts w:ascii="Courier New" w:hAnsi="Courier New" w:hint="default"/>
      </w:rPr>
    </w:lvl>
    <w:lvl w:ilvl="8" w:tplc="4B36BC26">
      <w:start w:val="1"/>
      <w:numFmt w:val="bullet"/>
      <w:lvlText w:val=""/>
      <w:lvlJc w:val="left"/>
      <w:pPr>
        <w:ind w:left="6480" w:hanging="360"/>
      </w:pPr>
      <w:rPr>
        <w:rFonts w:ascii="Wingdings" w:hAnsi="Wingdings" w:hint="default"/>
      </w:rPr>
    </w:lvl>
  </w:abstractNum>
  <w:abstractNum w:abstractNumId="15" w15:restartNumberingAfterBreak="0">
    <w:nsid w:val="29C06DDA"/>
    <w:multiLevelType w:val="hybridMultilevel"/>
    <w:tmpl w:val="1AA22300"/>
    <w:lvl w:ilvl="0" w:tplc="041D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D058D76"/>
    <w:multiLevelType w:val="hybridMultilevel"/>
    <w:tmpl w:val="6D909078"/>
    <w:lvl w:ilvl="0" w:tplc="BC20D2B2">
      <w:start w:val="1"/>
      <w:numFmt w:val="bullet"/>
      <w:lvlText w:val="-"/>
      <w:lvlJc w:val="left"/>
      <w:pPr>
        <w:ind w:left="720" w:hanging="360"/>
      </w:pPr>
      <w:rPr>
        <w:rFonts w:ascii="Aptos" w:hAnsi="Aptos" w:hint="default"/>
      </w:rPr>
    </w:lvl>
    <w:lvl w:ilvl="1" w:tplc="B5226436">
      <w:start w:val="1"/>
      <w:numFmt w:val="bullet"/>
      <w:lvlText w:val="o"/>
      <w:lvlJc w:val="left"/>
      <w:pPr>
        <w:ind w:left="1440" w:hanging="360"/>
      </w:pPr>
      <w:rPr>
        <w:rFonts w:ascii="Courier New" w:hAnsi="Courier New" w:hint="default"/>
      </w:rPr>
    </w:lvl>
    <w:lvl w:ilvl="2" w:tplc="F4CA794E">
      <w:start w:val="1"/>
      <w:numFmt w:val="bullet"/>
      <w:lvlText w:val=""/>
      <w:lvlJc w:val="left"/>
      <w:pPr>
        <w:ind w:left="2160" w:hanging="360"/>
      </w:pPr>
      <w:rPr>
        <w:rFonts w:ascii="Wingdings" w:hAnsi="Wingdings" w:hint="default"/>
      </w:rPr>
    </w:lvl>
    <w:lvl w:ilvl="3" w:tplc="4B5ECAB2">
      <w:start w:val="1"/>
      <w:numFmt w:val="bullet"/>
      <w:lvlText w:val=""/>
      <w:lvlJc w:val="left"/>
      <w:pPr>
        <w:ind w:left="2880" w:hanging="360"/>
      </w:pPr>
      <w:rPr>
        <w:rFonts w:ascii="Symbol" w:hAnsi="Symbol" w:hint="default"/>
      </w:rPr>
    </w:lvl>
    <w:lvl w:ilvl="4" w:tplc="86061412">
      <w:start w:val="1"/>
      <w:numFmt w:val="bullet"/>
      <w:lvlText w:val="o"/>
      <w:lvlJc w:val="left"/>
      <w:pPr>
        <w:ind w:left="3600" w:hanging="360"/>
      </w:pPr>
      <w:rPr>
        <w:rFonts w:ascii="Courier New" w:hAnsi="Courier New" w:hint="default"/>
      </w:rPr>
    </w:lvl>
    <w:lvl w:ilvl="5" w:tplc="503C9CFC">
      <w:start w:val="1"/>
      <w:numFmt w:val="bullet"/>
      <w:lvlText w:val=""/>
      <w:lvlJc w:val="left"/>
      <w:pPr>
        <w:ind w:left="4320" w:hanging="360"/>
      </w:pPr>
      <w:rPr>
        <w:rFonts w:ascii="Wingdings" w:hAnsi="Wingdings" w:hint="default"/>
      </w:rPr>
    </w:lvl>
    <w:lvl w:ilvl="6" w:tplc="16BC93BE">
      <w:start w:val="1"/>
      <w:numFmt w:val="bullet"/>
      <w:lvlText w:val=""/>
      <w:lvlJc w:val="left"/>
      <w:pPr>
        <w:ind w:left="5040" w:hanging="360"/>
      </w:pPr>
      <w:rPr>
        <w:rFonts w:ascii="Symbol" w:hAnsi="Symbol" w:hint="default"/>
      </w:rPr>
    </w:lvl>
    <w:lvl w:ilvl="7" w:tplc="5D224942">
      <w:start w:val="1"/>
      <w:numFmt w:val="bullet"/>
      <w:lvlText w:val="o"/>
      <w:lvlJc w:val="left"/>
      <w:pPr>
        <w:ind w:left="5760" w:hanging="360"/>
      </w:pPr>
      <w:rPr>
        <w:rFonts w:ascii="Courier New" w:hAnsi="Courier New" w:hint="default"/>
      </w:rPr>
    </w:lvl>
    <w:lvl w:ilvl="8" w:tplc="E5BAB440">
      <w:start w:val="1"/>
      <w:numFmt w:val="bullet"/>
      <w:lvlText w:val=""/>
      <w:lvlJc w:val="left"/>
      <w:pPr>
        <w:ind w:left="6480" w:hanging="360"/>
      </w:pPr>
      <w:rPr>
        <w:rFonts w:ascii="Wingdings" w:hAnsi="Wingdings" w:hint="default"/>
      </w:rPr>
    </w:lvl>
  </w:abstractNum>
  <w:abstractNum w:abstractNumId="17" w15:restartNumberingAfterBreak="0">
    <w:nsid w:val="31D91D05"/>
    <w:multiLevelType w:val="hybridMultilevel"/>
    <w:tmpl w:val="192057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2616AFF"/>
    <w:multiLevelType w:val="hybridMultilevel"/>
    <w:tmpl w:val="21F41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5CB121B"/>
    <w:multiLevelType w:val="hybridMultilevel"/>
    <w:tmpl w:val="C9DECA32"/>
    <w:lvl w:ilvl="0" w:tplc="88A21742">
      <w:start w:val="1"/>
      <w:numFmt w:val="bullet"/>
      <w:lvlText w:val="-"/>
      <w:lvlJc w:val="left"/>
      <w:pPr>
        <w:ind w:left="720" w:hanging="360"/>
      </w:pPr>
      <w:rPr>
        <w:rFonts w:ascii="Aptos" w:hAnsi="Aptos" w:hint="default"/>
      </w:rPr>
    </w:lvl>
    <w:lvl w:ilvl="1" w:tplc="92AC378C">
      <w:start w:val="1"/>
      <w:numFmt w:val="bullet"/>
      <w:lvlText w:val="o"/>
      <w:lvlJc w:val="left"/>
      <w:pPr>
        <w:ind w:left="1440" w:hanging="360"/>
      </w:pPr>
      <w:rPr>
        <w:rFonts w:ascii="Courier New" w:hAnsi="Courier New" w:hint="default"/>
      </w:rPr>
    </w:lvl>
    <w:lvl w:ilvl="2" w:tplc="7428BC70">
      <w:start w:val="1"/>
      <w:numFmt w:val="bullet"/>
      <w:lvlText w:val=""/>
      <w:lvlJc w:val="left"/>
      <w:pPr>
        <w:ind w:left="2160" w:hanging="360"/>
      </w:pPr>
      <w:rPr>
        <w:rFonts w:ascii="Wingdings" w:hAnsi="Wingdings" w:hint="default"/>
      </w:rPr>
    </w:lvl>
    <w:lvl w:ilvl="3" w:tplc="CCD0C848">
      <w:start w:val="1"/>
      <w:numFmt w:val="bullet"/>
      <w:lvlText w:val=""/>
      <w:lvlJc w:val="left"/>
      <w:pPr>
        <w:ind w:left="2880" w:hanging="360"/>
      </w:pPr>
      <w:rPr>
        <w:rFonts w:ascii="Symbol" w:hAnsi="Symbol" w:hint="default"/>
      </w:rPr>
    </w:lvl>
    <w:lvl w:ilvl="4" w:tplc="03E0ED7A">
      <w:start w:val="1"/>
      <w:numFmt w:val="bullet"/>
      <w:lvlText w:val="o"/>
      <w:lvlJc w:val="left"/>
      <w:pPr>
        <w:ind w:left="3600" w:hanging="360"/>
      </w:pPr>
      <w:rPr>
        <w:rFonts w:ascii="Courier New" w:hAnsi="Courier New" w:hint="default"/>
      </w:rPr>
    </w:lvl>
    <w:lvl w:ilvl="5" w:tplc="F97A82F4">
      <w:start w:val="1"/>
      <w:numFmt w:val="bullet"/>
      <w:lvlText w:val=""/>
      <w:lvlJc w:val="left"/>
      <w:pPr>
        <w:ind w:left="4320" w:hanging="360"/>
      </w:pPr>
      <w:rPr>
        <w:rFonts w:ascii="Wingdings" w:hAnsi="Wingdings" w:hint="default"/>
      </w:rPr>
    </w:lvl>
    <w:lvl w:ilvl="6" w:tplc="4DF88A48">
      <w:start w:val="1"/>
      <w:numFmt w:val="bullet"/>
      <w:lvlText w:val=""/>
      <w:lvlJc w:val="left"/>
      <w:pPr>
        <w:ind w:left="5040" w:hanging="360"/>
      </w:pPr>
      <w:rPr>
        <w:rFonts w:ascii="Symbol" w:hAnsi="Symbol" w:hint="default"/>
      </w:rPr>
    </w:lvl>
    <w:lvl w:ilvl="7" w:tplc="85988D94">
      <w:start w:val="1"/>
      <w:numFmt w:val="bullet"/>
      <w:lvlText w:val="o"/>
      <w:lvlJc w:val="left"/>
      <w:pPr>
        <w:ind w:left="5760" w:hanging="360"/>
      </w:pPr>
      <w:rPr>
        <w:rFonts w:ascii="Courier New" w:hAnsi="Courier New" w:hint="default"/>
      </w:rPr>
    </w:lvl>
    <w:lvl w:ilvl="8" w:tplc="F5CC5760">
      <w:start w:val="1"/>
      <w:numFmt w:val="bullet"/>
      <w:lvlText w:val=""/>
      <w:lvlJc w:val="left"/>
      <w:pPr>
        <w:ind w:left="6480" w:hanging="360"/>
      </w:pPr>
      <w:rPr>
        <w:rFonts w:ascii="Wingdings" w:hAnsi="Wingdings" w:hint="default"/>
      </w:rPr>
    </w:lvl>
  </w:abstractNum>
  <w:abstractNum w:abstractNumId="20" w15:restartNumberingAfterBreak="0">
    <w:nsid w:val="3758DE12"/>
    <w:multiLevelType w:val="hybridMultilevel"/>
    <w:tmpl w:val="BCFA7AF0"/>
    <w:lvl w:ilvl="0" w:tplc="C1DC95EA">
      <w:start w:val="1"/>
      <w:numFmt w:val="bullet"/>
      <w:lvlText w:val="-"/>
      <w:lvlJc w:val="left"/>
      <w:pPr>
        <w:ind w:left="720" w:hanging="360"/>
      </w:pPr>
      <w:rPr>
        <w:rFonts w:ascii="Aptos" w:hAnsi="Aptos" w:hint="default"/>
      </w:rPr>
    </w:lvl>
    <w:lvl w:ilvl="1" w:tplc="9F7E55AE">
      <w:start w:val="1"/>
      <w:numFmt w:val="bullet"/>
      <w:lvlText w:val="o"/>
      <w:lvlJc w:val="left"/>
      <w:pPr>
        <w:ind w:left="1440" w:hanging="360"/>
      </w:pPr>
      <w:rPr>
        <w:rFonts w:ascii="Courier New" w:hAnsi="Courier New" w:hint="default"/>
      </w:rPr>
    </w:lvl>
    <w:lvl w:ilvl="2" w:tplc="7884FA68">
      <w:start w:val="1"/>
      <w:numFmt w:val="bullet"/>
      <w:lvlText w:val=""/>
      <w:lvlJc w:val="left"/>
      <w:pPr>
        <w:ind w:left="2160" w:hanging="360"/>
      </w:pPr>
      <w:rPr>
        <w:rFonts w:ascii="Wingdings" w:hAnsi="Wingdings" w:hint="default"/>
      </w:rPr>
    </w:lvl>
    <w:lvl w:ilvl="3" w:tplc="1BDE6FA4">
      <w:start w:val="1"/>
      <w:numFmt w:val="bullet"/>
      <w:lvlText w:val=""/>
      <w:lvlJc w:val="left"/>
      <w:pPr>
        <w:ind w:left="2880" w:hanging="360"/>
      </w:pPr>
      <w:rPr>
        <w:rFonts w:ascii="Symbol" w:hAnsi="Symbol" w:hint="default"/>
      </w:rPr>
    </w:lvl>
    <w:lvl w:ilvl="4" w:tplc="4B7EB56A">
      <w:start w:val="1"/>
      <w:numFmt w:val="bullet"/>
      <w:lvlText w:val="o"/>
      <w:lvlJc w:val="left"/>
      <w:pPr>
        <w:ind w:left="3600" w:hanging="360"/>
      </w:pPr>
      <w:rPr>
        <w:rFonts w:ascii="Courier New" w:hAnsi="Courier New" w:hint="default"/>
      </w:rPr>
    </w:lvl>
    <w:lvl w:ilvl="5" w:tplc="5BCE6A1C">
      <w:start w:val="1"/>
      <w:numFmt w:val="bullet"/>
      <w:lvlText w:val=""/>
      <w:lvlJc w:val="left"/>
      <w:pPr>
        <w:ind w:left="4320" w:hanging="360"/>
      </w:pPr>
      <w:rPr>
        <w:rFonts w:ascii="Wingdings" w:hAnsi="Wingdings" w:hint="default"/>
      </w:rPr>
    </w:lvl>
    <w:lvl w:ilvl="6" w:tplc="0C9868BA">
      <w:start w:val="1"/>
      <w:numFmt w:val="bullet"/>
      <w:lvlText w:val=""/>
      <w:lvlJc w:val="left"/>
      <w:pPr>
        <w:ind w:left="5040" w:hanging="360"/>
      </w:pPr>
      <w:rPr>
        <w:rFonts w:ascii="Symbol" w:hAnsi="Symbol" w:hint="default"/>
      </w:rPr>
    </w:lvl>
    <w:lvl w:ilvl="7" w:tplc="1E68D7C2">
      <w:start w:val="1"/>
      <w:numFmt w:val="bullet"/>
      <w:lvlText w:val="o"/>
      <w:lvlJc w:val="left"/>
      <w:pPr>
        <w:ind w:left="5760" w:hanging="360"/>
      </w:pPr>
      <w:rPr>
        <w:rFonts w:ascii="Courier New" w:hAnsi="Courier New" w:hint="default"/>
      </w:rPr>
    </w:lvl>
    <w:lvl w:ilvl="8" w:tplc="ECC8696A">
      <w:start w:val="1"/>
      <w:numFmt w:val="bullet"/>
      <w:lvlText w:val=""/>
      <w:lvlJc w:val="left"/>
      <w:pPr>
        <w:ind w:left="6480" w:hanging="360"/>
      </w:pPr>
      <w:rPr>
        <w:rFonts w:ascii="Wingdings" w:hAnsi="Wingdings" w:hint="default"/>
      </w:rPr>
    </w:lvl>
  </w:abstractNum>
  <w:abstractNum w:abstractNumId="21" w15:restartNumberingAfterBreak="0">
    <w:nsid w:val="3809E0FD"/>
    <w:multiLevelType w:val="hybridMultilevel"/>
    <w:tmpl w:val="FFFFFFFF"/>
    <w:lvl w:ilvl="0" w:tplc="D65E6D40">
      <w:start w:val="1"/>
      <w:numFmt w:val="decimal"/>
      <w:lvlText w:val="%1."/>
      <w:lvlJc w:val="left"/>
      <w:pPr>
        <w:ind w:left="720" w:hanging="360"/>
      </w:pPr>
    </w:lvl>
    <w:lvl w:ilvl="1" w:tplc="98DA5F72">
      <w:start w:val="1"/>
      <w:numFmt w:val="bullet"/>
      <w:lvlText w:val="Ø"/>
      <w:lvlJc w:val="left"/>
      <w:pPr>
        <w:ind w:left="1440" w:hanging="360"/>
      </w:pPr>
      <w:rPr>
        <w:rFonts w:ascii="Symbol" w:hAnsi="Symbol" w:hint="default"/>
      </w:rPr>
    </w:lvl>
    <w:lvl w:ilvl="2" w:tplc="177A0A1A">
      <w:start w:val="1"/>
      <w:numFmt w:val="bullet"/>
      <w:lvlText w:val="·"/>
      <w:lvlJc w:val="left"/>
      <w:pPr>
        <w:ind w:left="2160" w:hanging="180"/>
      </w:pPr>
      <w:rPr>
        <w:rFonts w:ascii="Symbol" w:hAnsi="Symbol" w:hint="default"/>
      </w:rPr>
    </w:lvl>
    <w:lvl w:ilvl="3" w:tplc="063C8290">
      <w:start w:val="1"/>
      <w:numFmt w:val="decimal"/>
      <w:lvlText w:val="%4."/>
      <w:lvlJc w:val="left"/>
      <w:pPr>
        <w:ind w:left="2880" w:hanging="360"/>
      </w:pPr>
    </w:lvl>
    <w:lvl w:ilvl="4" w:tplc="7500E2BA">
      <w:start w:val="1"/>
      <w:numFmt w:val="lowerLetter"/>
      <w:lvlText w:val="%5."/>
      <w:lvlJc w:val="left"/>
      <w:pPr>
        <w:ind w:left="3600" w:hanging="360"/>
      </w:pPr>
    </w:lvl>
    <w:lvl w:ilvl="5" w:tplc="9B48C11E">
      <w:start w:val="1"/>
      <w:numFmt w:val="lowerRoman"/>
      <w:lvlText w:val="%6."/>
      <w:lvlJc w:val="right"/>
      <w:pPr>
        <w:ind w:left="4320" w:hanging="180"/>
      </w:pPr>
    </w:lvl>
    <w:lvl w:ilvl="6" w:tplc="23DAEDE4">
      <w:start w:val="1"/>
      <w:numFmt w:val="decimal"/>
      <w:lvlText w:val="%7."/>
      <w:lvlJc w:val="left"/>
      <w:pPr>
        <w:ind w:left="5040" w:hanging="360"/>
      </w:pPr>
    </w:lvl>
    <w:lvl w:ilvl="7" w:tplc="CB32E8A2">
      <w:start w:val="1"/>
      <w:numFmt w:val="lowerLetter"/>
      <w:lvlText w:val="%8."/>
      <w:lvlJc w:val="left"/>
      <w:pPr>
        <w:ind w:left="5760" w:hanging="360"/>
      </w:pPr>
    </w:lvl>
    <w:lvl w:ilvl="8" w:tplc="3B6C1342">
      <w:start w:val="1"/>
      <w:numFmt w:val="lowerRoman"/>
      <w:lvlText w:val="%9."/>
      <w:lvlJc w:val="right"/>
      <w:pPr>
        <w:ind w:left="6480" w:hanging="180"/>
      </w:pPr>
    </w:lvl>
  </w:abstractNum>
  <w:abstractNum w:abstractNumId="22" w15:restartNumberingAfterBreak="0">
    <w:nsid w:val="380F47E6"/>
    <w:multiLevelType w:val="hybridMultilevel"/>
    <w:tmpl w:val="17DCD7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8486E86"/>
    <w:multiLevelType w:val="hybridMultilevel"/>
    <w:tmpl w:val="8E0CCC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F4F6EE3"/>
    <w:multiLevelType w:val="hybridMultilevel"/>
    <w:tmpl w:val="4A2274E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23D5741"/>
    <w:multiLevelType w:val="hybridMultilevel"/>
    <w:tmpl w:val="3DDC80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43CC30D2"/>
    <w:multiLevelType w:val="hybridMultilevel"/>
    <w:tmpl w:val="5E52E6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D213EBF"/>
    <w:multiLevelType w:val="hybridMultilevel"/>
    <w:tmpl w:val="B5F06C7E"/>
    <w:lvl w:ilvl="0" w:tplc="041D0001">
      <w:start w:val="1"/>
      <w:numFmt w:val="bullet"/>
      <w:lvlText w:val=""/>
      <w:lvlJc w:val="left"/>
      <w:pPr>
        <w:ind w:left="1440" w:hanging="360"/>
      </w:pPr>
      <w:rPr>
        <w:rFonts w:ascii="Symbol" w:hAnsi="Symbol" w:hint="default"/>
      </w:rPr>
    </w:lvl>
    <w:lvl w:ilvl="1" w:tplc="041D0003">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4D5A4AE6"/>
    <w:multiLevelType w:val="hybridMultilevel"/>
    <w:tmpl w:val="4E4AEB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F6534C4"/>
    <w:multiLevelType w:val="hybridMultilevel"/>
    <w:tmpl w:val="407421CE"/>
    <w:lvl w:ilvl="0" w:tplc="4378B118">
      <w:start w:val="1"/>
      <w:numFmt w:val="bullet"/>
      <w:lvlText w:val="-"/>
      <w:lvlJc w:val="left"/>
      <w:pPr>
        <w:ind w:left="720" w:hanging="360"/>
      </w:pPr>
      <w:rPr>
        <w:rFonts w:ascii="Aptos" w:hAnsi="Aptos" w:hint="default"/>
      </w:rPr>
    </w:lvl>
    <w:lvl w:ilvl="1" w:tplc="90544C30">
      <w:start w:val="1"/>
      <w:numFmt w:val="bullet"/>
      <w:lvlText w:val="o"/>
      <w:lvlJc w:val="left"/>
      <w:pPr>
        <w:ind w:left="1440" w:hanging="360"/>
      </w:pPr>
      <w:rPr>
        <w:rFonts w:ascii="Aptos" w:hAnsi="Aptos" w:hint="default"/>
      </w:rPr>
    </w:lvl>
    <w:lvl w:ilvl="2" w:tplc="5BBA4E5E">
      <w:start w:val="1"/>
      <w:numFmt w:val="bullet"/>
      <w:lvlText w:val="§"/>
      <w:lvlJc w:val="left"/>
      <w:pPr>
        <w:ind w:left="2160" w:hanging="360"/>
      </w:pPr>
      <w:rPr>
        <w:rFonts w:ascii="Aptos" w:hAnsi="Aptos" w:hint="default"/>
      </w:rPr>
    </w:lvl>
    <w:lvl w:ilvl="3" w:tplc="DCEA789E">
      <w:start w:val="1"/>
      <w:numFmt w:val="bullet"/>
      <w:lvlText w:val=""/>
      <w:lvlJc w:val="left"/>
      <w:pPr>
        <w:ind w:left="2880" w:hanging="360"/>
      </w:pPr>
      <w:rPr>
        <w:rFonts w:ascii="Symbol" w:hAnsi="Symbol" w:hint="default"/>
      </w:rPr>
    </w:lvl>
    <w:lvl w:ilvl="4" w:tplc="E8D82738">
      <w:start w:val="1"/>
      <w:numFmt w:val="bullet"/>
      <w:lvlText w:val="o"/>
      <w:lvlJc w:val="left"/>
      <w:pPr>
        <w:ind w:left="3600" w:hanging="360"/>
      </w:pPr>
      <w:rPr>
        <w:rFonts w:ascii="Courier New" w:hAnsi="Courier New" w:hint="default"/>
      </w:rPr>
    </w:lvl>
    <w:lvl w:ilvl="5" w:tplc="E45E790C">
      <w:start w:val="1"/>
      <w:numFmt w:val="bullet"/>
      <w:lvlText w:val=""/>
      <w:lvlJc w:val="left"/>
      <w:pPr>
        <w:ind w:left="4320" w:hanging="360"/>
      </w:pPr>
      <w:rPr>
        <w:rFonts w:ascii="Wingdings" w:hAnsi="Wingdings" w:hint="default"/>
      </w:rPr>
    </w:lvl>
    <w:lvl w:ilvl="6" w:tplc="4DD424A8">
      <w:start w:val="1"/>
      <w:numFmt w:val="bullet"/>
      <w:lvlText w:val=""/>
      <w:lvlJc w:val="left"/>
      <w:pPr>
        <w:ind w:left="5040" w:hanging="360"/>
      </w:pPr>
      <w:rPr>
        <w:rFonts w:ascii="Symbol" w:hAnsi="Symbol" w:hint="default"/>
      </w:rPr>
    </w:lvl>
    <w:lvl w:ilvl="7" w:tplc="CECAAA3E">
      <w:start w:val="1"/>
      <w:numFmt w:val="bullet"/>
      <w:lvlText w:val="o"/>
      <w:lvlJc w:val="left"/>
      <w:pPr>
        <w:ind w:left="5760" w:hanging="360"/>
      </w:pPr>
      <w:rPr>
        <w:rFonts w:ascii="Courier New" w:hAnsi="Courier New" w:hint="default"/>
      </w:rPr>
    </w:lvl>
    <w:lvl w:ilvl="8" w:tplc="9E94343C">
      <w:start w:val="1"/>
      <w:numFmt w:val="bullet"/>
      <w:lvlText w:val=""/>
      <w:lvlJc w:val="left"/>
      <w:pPr>
        <w:ind w:left="6480" w:hanging="360"/>
      </w:pPr>
      <w:rPr>
        <w:rFonts w:ascii="Wingdings" w:hAnsi="Wingdings" w:hint="default"/>
      </w:rPr>
    </w:lvl>
  </w:abstractNum>
  <w:abstractNum w:abstractNumId="30" w15:restartNumberingAfterBreak="0">
    <w:nsid w:val="4FBFE2CE"/>
    <w:multiLevelType w:val="hybridMultilevel"/>
    <w:tmpl w:val="FFFFFFFF"/>
    <w:lvl w:ilvl="0" w:tplc="2CB0E80C">
      <w:start w:val="1"/>
      <w:numFmt w:val="bullet"/>
      <w:lvlText w:val="-"/>
      <w:lvlJc w:val="left"/>
      <w:pPr>
        <w:ind w:left="720" w:hanging="360"/>
      </w:pPr>
      <w:rPr>
        <w:rFonts w:ascii="Aptos" w:hAnsi="Aptos" w:hint="default"/>
      </w:rPr>
    </w:lvl>
    <w:lvl w:ilvl="1" w:tplc="BB487302">
      <w:start w:val="1"/>
      <w:numFmt w:val="bullet"/>
      <w:lvlText w:val="o"/>
      <w:lvlJc w:val="left"/>
      <w:pPr>
        <w:ind w:left="1440" w:hanging="360"/>
      </w:pPr>
      <w:rPr>
        <w:rFonts w:ascii="Courier New" w:hAnsi="Courier New" w:hint="default"/>
      </w:rPr>
    </w:lvl>
    <w:lvl w:ilvl="2" w:tplc="8746FB8E">
      <w:start w:val="1"/>
      <w:numFmt w:val="bullet"/>
      <w:lvlText w:val=""/>
      <w:lvlJc w:val="left"/>
      <w:pPr>
        <w:ind w:left="2160" w:hanging="360"/>
      </w:pPr>
      <w:rPr>
        <w:rFonts w:ascii="Wingdings" w:hAnsi="Wingdings" w:hint="default"/>
      </w:rPr>
    </w:lvl>
    <w:lvl w:ilvl="3" w:tplc="2C2E3CD2">
      <w:start w:val="1"/>
      <w:numFmt w:val="bullet"/>
      <w:lvlText w:val=""/>
      <w:lvlJc w:val="left"/>
      <w:pPr>
        <w:ind w:left="2880" w:hanging="360"/>
      </w:pPr>
      <w:rPr>
        <w:rFonts w:ascii="Symbol" w:hAnsi="Symbol" w:hint="default"/>
      </w:rPr>
    </w:lvl>
    <w:lvl w:ilvl="4" w:tplc="9674640E">
      <w:start w:val="1"/>
      <w:numFmt w:val="bullet"/>
      <w:lvlText w:val="o"/>
      <w:lvlJc w:val="left"/>
      <w:pPr>
        <w:ind w:left="3600" w:hanging="360"/>
      </w:pPr>
      <w:rPr>
        <w:rFonts w:ascii="Courier New" w:hAnsi="Courier New" w:hint="default"/>
      </w:rPr>
    </w:lvl>
    <w:lvl w:ilvl="5" w:tplc="D9D2E104">
      <w:start w:val="1"/>
      <w:numFmt w:val="bullet"/>
      <w:lvlText w:val=""/>
      <w:lvlJc w:val="left"/>
      <w:pPr>
        <w:ind w:left="4320" w:hanging="360"/>
      </w:pPr>
      <w:rPr>
        <w:rFonts w:ascii="Wingdings" w:hAnsi="Wingdings" w:hint="default"/>
      </w:rPr>
    </w:lvl>
    <w:lvl w:ilvl="6" w:tplc="D8FE1022">
      <w:start w:val="1"/>
      <w:numFmt w:val="bullet"/>
      <w:lvlText w:val=""/>
      <w:lvlJc w:val="left"/>
      <w:pPr>
        <w:ind w:left="5040" w:hanging="360"/>
      </w:pPr>
      <w:rPr>
        <w:rFonts w:ascii="Symbol" w:hAnsi="Symbol" w:hint="default"/>
      </w:rPr>
    </w:lvl>
    <w:lvl w:ilvl="7" w:tplc="4F3ABE9A">
      <w:start w:val="1"/>
      <w:numFmt w:val="bullet"/>
      <w:lvlText w:val="o"/>
      <w:lvlJc w:val="left"/>
      <w:pPr>
        <w:ind w:left="5760" w:hanging="360"/>
      </w:pPr>
      <w:rPr>
        <w:rFonts w:ascii="Courier New" w:hAnsi="Courier New" w:hint="default"/>
      </w:rPr>
    </w:lvl>
    <w:lvl w:ilvl="8" w:tplc="BBCADD64">
      <w:start w:val="1"/>
      <w:numFmt w:val="bullet"/>
      <w:lvlText w:val=""/>
      <w:lvlJc w:val="left"/>
      <w:pPr>
        <w:ind w:left="6480" w:hanging="360"/>
      </w:pPr>
      <w:rPr>
        <w:rFonts w:ascii="Wingdings" w:hAnsi="Wingdings" w:hint="default"/>
      </w:rPr>
    </w:lvl>
  </w:abstractNum>
  <w:abstractNum w:abstractNumId="31" w15:restartNumberingAfterBreak="0">
    <w:nsid w:val="55EB7316"/>
    <w:multiLevelType w:val="hybridMultilevel"/>
    <w:tmpl w:val="E1B809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9D15E12"/>
    <w:multiLevelType w:val="hybridMultilevel"/>
    <w:tmpl w:val="242AE2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CBB4C17"/>
    <w:multiLevelType w:val="hybridMultilevel"/>
    <w:tmpl w:val="B63252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0401730"/>
    <w:multiLevelType w:val="hybridMultilevel"/>
    <w:tmpl w:val="FFFFFFFF"/>
    <w:lvl w:ilvl="0" w:tplc="E6643A70">
      <w:start w:val="1"/>
      <w:numFmt w:val="bullet"/>
      <w:lvlText w:val="-"/>
      <w:lvlJc w:val="left"/>
      <w:pPr>
        <w:ind w:left="720" w:hanging="360"/>
      </w:pPr>
      <w:rPr>
        <w:rFonts w:ascii="Aptos" w:hAnsi="Aptos" w:hint="default"/>
      </w:rPr>
    </w:lvl>
    <w:lvl w:ilvl="1" w:tplc="3EFA7C34">
      <w:start w:val="1"/>
      <w:numFmt w:val="bullet"/>
      <w:lvlText w:val="o"/>
      <w:lvlJc w:val="left"/>
      <w:pPr>
        <w:ind w:left="1440" w:hanging="360"/>
      </w:pPr>
      <w:rPr>
        <w:rFonts w:ascii="Aptos" w:hAnsi="Aptos" w:hint="default"/>
      </w:rPr>
    </w:lvl>
    <w:lvl w:ilvl="2" w:tplc="3D52FA8E">
      <w:start w:val="1"/>
      <w:numFmt w:val="bullet"/>
      <w:lvlText w:val=""/>
      <w:lvlJc w:val="left"/>
      <w:pPr>
        <w:ind w:left="2160" w:hanging="360"/>
      </w:pPr>
      <w:rPr>
        <w:rFonts w:ascii="Wingdings" w:hAnsi="Wingdings" w:hint="default"/>
      </w:rPr>
    </w:lvl>
    <w:lvl w:ilvl="3" w:tplc="B10453BC">
      <w:start w:val="1"/>
      <w:numFmt w:val="bullet"/>
      <w:lvlText w:val=""/>
      <w:lvlJc w:val="left"/>
      <w:pPr>
        <w:ind w:left="2880" w:hanging="360"/>
      </w:pPr>
      <w:rPr>
        <w:rFonts w:ascii="Symbol" w:hAnsi="Symbol" w:hint="default"/>
      </w:rPr>
    </w:lvl>
    <w:lvl w:ilvl="4" w:tplc="E350279C">
      <w:start w:val="1"/>
      <w:numFmt w:val="bullet"/>
      <w:lvlText w:val="o"/>
      <w:lvlJc w:val="left"/>
      <w:pPr>
        <w:ind w:left="3600" w:hanging="360"/>
      </w:pPr>
      <w:rPr>
        <w:rFonts w:ascii="Courier New" w:hAnsi="Courier New" w:hint="default"/>
      </w:rPr>
    </w:lvl>
    <w:lvl w:ilvl="5" w:tplc="F660737C">
      <w:start w:val="1"/>
      <w:numFmt w:val="bullet"/>
      <w:lvlText w:val=""/>
      <w:lvlJc w:val="left"/>
      <w:pPr>
        <w:ind w:left="4320" w:hanging="360"/>
      </w:pPr>
      <w:rPr>
        <w:rFonts w:ascii="Wingdings" w:hAnsi="Wingdings" w:hint="default"/>
      </w:rPr>
    </w:lvl>
    <w:lvl w:ilvl="6" w:tplc="C6BC92FE">
      <w:start w:val="1"/>
      <w:numFmt w:val="bullet"/>
      <w:lvlText w:val=""/>
      <w:lvlJc w:val="left"/>
      <w:pPr>
        <w:ind w:left="5040" w:hanging="360"/>
      </w:pPr>
      <w:rPr>
        <w:rFonts w:ascii="Symbol" w:hAnsi="Symbol" w:hint="default"/>
      </w:rPr>
    </w:lvl>
    <w:lvl w:ilvl="7" w:tplc="9882216A">
      <w:start w:val="1"/>
      <w:numFmt w:val="bullet"/>
      <w:lvlText w:val="o"/>
      <w:lvlJc w:val="left"/>
      <w:pPr>
        <w:ind w:left="5760" w:hanging="360"/>
      </w:pPr>
      <w:rPr>
        <w:rFonts w:ascii="Courier New" w:hAnsi="Courier New" w:hint="default"/>
      </w:rPr>
    </w:lvl>
    <w:lvl w:ilvl="8" w:tplc="3AECDDB0">
      <w:start w:val="1"/>
      <w:numFmt w:val="bullet"/>
      <w:lvlText w:val=""/>
      <w:lvlJc w:val="left"/>
      <w:pPr>
        <w:ind w:left="6480" w:hanging="360"/>
      </w:pPr>
      <w:rPr>
        <w:rFonts w:ascii="Wingdings" w:hAnsi="Wingdings" w:hint="default"/>
      </w:rPr>
    </w:lvl>
  </w:abstractNum>
  <w:abstractNum w:abstractNumId="35" w15:restartNumberingAfterBreak="0">
    <w:nsid w:val="63EE5FDE"/>
    <w:multiLevelType w:val="hybridMultilevel"/>
    <w:tmpl w:val="FF4EDC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41C5E2B"/>
    <w:multiLevelType w:val="hybridMultilevel"/>
    <w:tmpl w:val="B1E410A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55D71A5"/>
    <w:multiLevelType w:val="hybridMultilevel"/>
    <w:tmpl w:val="277C1F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7016923"/>
    <w:multiLevelType w:val="hybridMultilevel"/>
    <w:tmpl w:val="58AACB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A1F77A1"/>
    <w:multiLevelType w:val="hybridMultilevel"/>
    <w:tmpl w:val="3BEE91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BA016DA"/>
    <w:multiLevelType w:val="hybridMultilevel"/>
    <w:tmpl w:val="F8DEF0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3DF7758"/>
    <w:multiLevelType w:val="hybridMultilevel"/>
    <w:tmpl w:val="6960FE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71292CC"/>
    <w:multiLevelType w:val="hybridMultilevel"/>
    <w:tmpl w:val="4670A3E0"/>
    <w:lvl w:ilvl="0" w:tplc="62AA8C4C">
      <w:start w:val="1"/>
      <w:numFmt w:val="decimal"/>
      <w:lvlText w:val="%1."/>
      <w:lvlJc w:val="left"/>
      <w:pPr>
        <w:ind w:left="720" w:hanging="360"/>
      </w:pPr>
    </w:lvl>
    <w:lvl w:ilvl="1" w:tplc="C882B07A">
      <w:start w:val="1"/>
      <w:numFmt w:val="lowerLetter"/>
      <w:lvlText w:val="%2."/>
      <w:lvlJc w:val="left"/>
      <w:pPr>
        <w:ind w:left="1440" w:hanging="360"/>
      </w:pPr>
    </w:lvl>
    <w:lvl w:ilvl="2" w:tplc="DC0A21C8">
      <w:start w:val="1"/>
      <w:numFmt w:val="lowerRoman"/>
      <w:lvlText w:val="%3."/>
      <w:lvlJc w:val="right"/>
      <w:pPr>
        <w:ind w:left="2160" w:hanging="180"/>
      </w:pPr>
    </w:lvl>
    <w:lvl w:ilvl="3" w:tplc="721C094E">
      <w:start w:val="1"/>
      <w:numFmt w:val="decimal"/>
      <w:lvlText w:val="%4."/>
      <w:lvlJc w:val="left"/>
      <w:pPr>
        <w:ind w:left="2880" w:hanging="360"/>
      </w:pPr>
    </w:lvl>
    <w:lvl w:ilvl="4" w:tplc="2E48DD98">
      <w:start w:val="1"/>
      <w:numFmt w:val="lowerLetter"/>
      <w:lvlText w:val="%5."/>
      <w:lvlJc w:val="left"/>
      <w:pPr>
        <w:ind w:left="3600" w:hanging="360"/>
      </w:pPr>
    </w:lvl>
    <w:lvl w:ilvl="5" w:tplc="B6C07F48">
      <w:start w:val="1"/>
      <w:numFmt w:val="lowerRoman"/>
      <w:lvlText w:val="%6."/>
      <w:lvlJc w:val="right"/>
      <w:pPr>
        <w:ind w:left="4320" w:hanging="180"/>
      </w:pPr>
    </w:lvl>
    <w:lvl w:ilvl="6" w:tplc="85AA518E">
      <w:start w:val="1"/>
      <w:numFmt w:val="decimal"/>
      <w:lvlText w:val="%7."/>
      <w:lvlJc w:val="left"/>
      <w:pPr>
        <w:ind w:left="5040" w:hanging="360"/>
      </w:pPr>
    </w:lvl>
    <w:lvl w:ilvl="7" w:tplc="3A2061FE">
      <w:start w:val="1"/>
      <w:numFmt w:val="lowerLetter"/>
      <w:lvlText w:val="%8."/>
      <w:lvlJc w:val="left"/>
      <w:pPr>
        <w:ind w:left="5760" w:hanging="360"/>
      </w:pPr>
    </w:lvl>
    <w:lvl w:ilvl="8" w:tplc="AE162208">
      <w:start w:val="1"/>
      <w:numFmt w:val="lowerRoman"/>
      <w:lvlText w:val="%9."/>
      <w:lvlJc w:val="right"/>
      <w:pPr>
        <w:ind w:left="6480" w:hanging="180"/>
      </w:pPr>
    </w:lvl>
  </w:abstractNum>
  <w:abstractNum w:abstractNumId="43" w15:restartNumberingAfterBreak="0">
    <w:nsid w:val="77BC3481"/>
    <w:multiLevelType w:val="hybridMultilevel"/>
    <w:tmpl w:val="1248BF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8FD4CCF"/>
    <w:multiLevelType w:val="hybridMultilevel"/>
    <w:tmpl w:val="BE16DB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B11065A"/>
    <w:multiLevelType w:val="hybridMultilevel"/>
    <w:tmpl w:val="DB9ED6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DB01245"/>
    <w:multiLevelType w:val="hybridMultilevel"/>
    <w:tmpl w:val="802458F6"/>
    <w:lvl w:ilvl="0" w:tplc="2AC63FDA">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7" w15:restartNumberingAfterBreak="0">
    <w:nsid w:val="7DE17BC2"/>
    <w:multiLevelType w:val="hybridMultilevel"/>
    <w:tmpl w:val="445603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8" w15:restartNumberingAfterBreak="0">
    <w:nsid w:val="7ECC2870"/>
    <w:multiLevelType w:val="hybridMultilevel"/>
    <w:tmpl w:val="1B04A7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473721693">
    <w:abstractNumId w:val="42"/>
  </w:num>
  <w:num w:numId="2" w16cid:durableId="1895240208">
    <w:abstractNumId w:val="5"/>
  </w:num>
  <w:num w:numId="3" w16cid:durableId="2068457299">
    <w:abstractNumId w:val="10"/>
  </w:num>
  <w:num w:numId="4" w16cid:durableId="1439712758">
    <w:abstractNumId w:val="34"/>
  </w:num>
  <w:num w:numId="5" w16cid:durableId="1257900988">
    <w:abstractNumId w:val="14"/>
  </w:num>
  <w:num w:numId="6" w16cid:durableId="122237360">
    <w:abstractNumId w:val="21"/>
  </w:num>
  <w:num w:numId="7" w16cid:durableId="368264175">
    <w:abstractNumId w:val="30"/>
  </w:num>
  <w:num w:numId="8" w16cid:durableId="866262581">
    <w:abstractNumId w:val="19"/>
  </w:num>
  <w:num w:numId="9" w16cid:durableId="72555378">
    <w:abstractNumId w:val="16"/>
  </w:num>
  <w:num w:numId="10" w16cid:durableId="2046559831">
    <w:abstractNumId w:val="20"/>
  </w:num>
  <w:num w:numId="11" w16cid:durableId="673924194">
    <w:abstractNumId w:val="29"/>
  </w:num>
  <w:num w:numId="12" w16cid:durableId="1598060070">
    <w:abstractNumId w:val="35"/>
  </w:num>
  <w:num w:numId="13" w16cid:durableId="1182865650">
    <w:abstractNumId w:val="24"/>
  </w:num>
  <w:num w:numId="14" w16cid:durableId="209340076">
    <w:abstractNumId w:val="46"/>
  </w:num>
  <w:num w:numId="15" w16cid:durableId="1562716870">
    <w:abstractNumId w:val="18"/>
  </w:num>
  <w:num w:numId="16" w16cid:durableId="802776526">
    <w:abstractNumId w:val="38"/>
  </w:num>
  <w:num w:numId="17" w16cid:durableId="739059814">
    <w:abstractNumId w:val="3"/>
  </w:num>
  <w:num w:numId="18" w16cid:durableId="792748171">
    <w:abstractNumId w:val="0"/>
  </w:num>
  <w:num w:numId="19" w16cid:durableId="1371419959">
    <w:abstractNumId w:val="27"/>
  </w:num>
  <w:num w:numId="20" w16cid:durableId="93671135">
    <w:abstractNumId w:val="15"/>
  </w:num>
  <w:num w:numId="21" w16cid:durableId="1245652976">
    <w:abstractNumId w:val="39"/>
  </w:num>
  <w:num w:numId="22" w16cid:durableId="1302152484">
    <w:abstractNumId w:val="23"/>
  </w:num>
  <w:num w:numId="23" w16cid:durableId="734821938">
    <w:abstractNumId w:val="9"/>
  </w:num>
  <w:num w:numId="24" w16cid:durableId="1254780904">
    <w:abstractNumId w:val="44"/>
  </w:num>
  <w:num w:numId="25" w16cid:durableId="2084330878">
    <w:abstractNumId w:val="2"/>
  </w:num>
  <w:num w:numId="26" w16cid:durableId="1170170852">
    <w:abstractNumId w:val="40"/>
  </w:num>
  <w:num w:numId="27" w16cid:durableId="313995357">
    <w:abstractNumId w:val="11"/>
  </w:num>
  <w:num w:numId="28" w16cid:durableId="1590119236">
    <w:abstractNumId w:val="17"/>
  </w:num>
  <w:num w:numId="29" w16cid:durableId="1856915399">
    <w:abstractNumId w:val="32"/>
  </w:num>
  <w:num w:numId="30" w16cid:durableId="629627408">
    <w:abstractNumId w:val="36"/>
  </w:num>
  <w:num w:numId="31" w16cid:durableId="736975654">
    <w:abstractNumId w:val="47"/>
  </w:num>
  <w:num w:numId="32" w16cid:durableId="1648511097">
    <w:abstractNumId w:val="8"/>
  </w:num>
  <w:num w:numId="33" w16cid:durableId="1783300763">
    <w:abstractNumId w:val="7"/>
  </w:num>
  <w:num w:numId="34" w16cid:durableId="1545756922">
    <w:abstractNumId w:val="6"/>
  </w:num>
  <w:num w:numId="35" w16cid:durableId="1563515655">
    <w:abstractNumId w:val="31"/>
  </w:num>
  <w:num w:numId="36" w16cid:durableId="663122529">
    <w:abstractNumId w:val="22"/>
  </w:num>
  <w:num w:numId="37" w16cid:durableId="1706563352">
    <w:abstractNumId w:val="12"/>
  </w:num>
  <w:num w:numId="38" w16cid:durableId="522135817">
    <w:abstractNumId w:val="43"/>
  </w:num>
  <w:num w:numId="39" w16cid:durableId="1115297639">
    <w:abstractNumId w:val="45"/>
  </w:num>
  <w:num w:numId="40" w16cid:durableId="277415859">
    <w:abstractNumId w:val="1"/>
  </w:num>
  <w:num w:numId="41" w16cid:durableId="1350447222">
    <w:abstractNumId w:val="37"/>
  </w:num>
  <w:num w:numId="42" w16cid:durableId="1853493358">
    <w:abstractNumId w:val="48"/>
  </w:num>
  <w:num w:numId="43" w16cid:durableId="326136931">
    <w:abstractNumId w:val="28"/>
  </w:num>
  <w:num w:numId="44" w16cid:durableId="753629128">
    <w:abstractNumId w:val="41"/>
  </w:num>
  <w:num w:numId="45" w16cid:durableId="1020158979">
    <w:abstractNumId w:val="13"/>
  </w:num>
  <w:num w:numId="46" w16cid:durableId="287510757">
    <w:abstractNumId w:val="33"/>
  </w:num>
  <w:num w:numId="47" w16cid:durableId="570235325">
    <w:abstractNumId w:val="4"/>
  </w:num>
  <w:num w:numId="48" w16cid:durableId="1519079423">
    <w:abstractNumId w:val="25"/>
  </w:num>
  <w:num w:numId="49" w16cid:durableId="2000648264">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5A"/>
    <w:rsid w:val="000061FF"/>
    <w:rsid w:val="00054F76"/>
    <w:rsid w:val="000747C7"/>
    <w:rsid w:val="00082294"/>
    <w:rsid w:val="00082388"/>
    <w:rsid w:val="000839E6"/>
    <w:rsid w:val="000A499B"/>
    <w:rsid w:val="000B1027"/>
    <w:rsid w:val="000B1360"/>
    <w:rsid w:val="000C1E53"/>
    <w:rsid w:val="000F3B2B"/>
    <w:rsid w:val="00105395"/>
    <w:rsid w:val="00120063"/>
    <w:rsid w:val="00131447"/>
    <w:rsid w:val="001368D3"/>
    <w:rsid w:val="00142257"/>
    <w:rsid w:val="001605D0"/>
    <w:rsid w:val="00182228"/>
    <w:rsid w:val="001B2068"/>
    <w:rsid w:val="001B335A"/>
    <w:rsid w:val="001D350A"/>
    <w:rsid w:val="00216B91"/>
    <w:rsid w:val="002242F9"/>
    <w:rsid w:val="00232949"/>
    <w:rsid w:val="00233188"/>
    <w:rsid w:val="00241EA5"/>
    <w:rsid w:val="00246E8A"/>
    <w:rsid w:val="0025075C"/>
    <w:rsid w:val="00250884"/>
    <w:rsid w:val="0025746C"/>
    <w:rsid w:val="00263F6A"/>
    <w:rsid w:val="002768B2"/>
    <w:rsid w:val="00305699"/>
    <w:rsid w:val="00305E22"/>
    <w:rsid w:val="003158F5"/>
    <w:rsid w:val="003323C9"/>
    <w:rsid w:val="0033392C"/>
    <w:rsid w:val="00334D3A"/>
    <w:rsid w:val="00342937"/>
    <w:rsid w:val="00365668"/>
    <w:rsid w:val="0036715E"/>
    <w:rsid w:val="00372DC1"/>
    <w:rsid w:val="00391BA3"/>
    <w:rsid w:val="00396F5F"/>
    <w:rsid w:val="003A3BB8"/>
    <w:rsid w:val="003A717D"/>
    <w:rsid w:val="003B20DB"/>
    <w:rsid w:val="003C4305"/>
    <w:rsid w:val="003C66B1"/>
    <w:rsid w:val="003E59BA"/>
    <w:rsid w:val="003E73E0"/>
    <w:rsid w:val="00406BA1"/>
    <w:rsid w:val="004145EC"/>
    <w:rsid w:val="0042502E"/>
    <w:rsid w:val="00445A40"/>
    <w:rsid w:val="004466A9"/>
    <w:rsid w:val="00455C36"/>
    <w:rsid w:val="00476DEB"/>
    <w:rsid w:val="004A1732"/>
    <w:rsid w:val="004A30E9"/>
    <w:rsid w:val="004B28BC"/>
    <w:rsid w:val="004D6C66"/>
    <w:rsid w:val="00500729"/>
    <w:rsid w:val="0050123F"/>
    <w:rsid w:val="00502E39"/>
    <w:rsid w:val="00512685"/>
    <w:rsid w:val="00523497"/>
    <w:rsid w:val="005322D0"/>
    <w:rsid w:val="00537593"/>
    <w:rsid w:val="00537632"/>
    <w:rsid w:val="005463BF"/>
    <w:rsid w:val="00547B0A"/>
    <w:rsid w:val="005608B3"/>
    <w:rsid w:val="005753A0"/>
    <w:rsid w:val="005851AF"/>
    <w:rsid w:val="005A5FAA"/>
    <w:rsid w:val="005C29A8"/>
    <w:rsid w:val="005E4519"/>
    <w:rsid w:val="005E56C8"/>
    <w:rsid w:val="005E69F1"/>
    <w:rsid w:val="005E6EF2"/>
    <w:rsid w:val="005F5181"/>
    <w:rsid w:val="0060583A"/>
    <w:rsid w:val="00606394"/>
    <w:rsid w:val="00607CB6"/>
    <w:rsid w:val="006164E2"/>
    <w:rsid w:val="006245DE"/>
    <w:rsid w:val="00653B6B"/>
    <w:rsid w:val="0065664B"/>
    <w:rsid w:val="0066295A"/>
    <w:rsid w:val="006A3D0B"/>
    <w:rsid w:val="006B0C93"/>
    <w:rsid w:val="006B5B4A"/>
    <w:rsid w:val="006D4E95"/>
    <w:rsid w:val="006E34C1"/>
    <w:rsid w:val="006E73F6"/>
    <w:rsid w:val="006F3CBE"/>
    <w:rsid w:val="006F43CC"/>
    <w:rsid w:val="006F5605"/>
    <w:rsid w:val="006F5ACE"/>
    <w:rsid w:val="00707B08"/>
    <w:rsid w:val="00735CC0"/>
    <w:rsid w:val="0074607D"/>
    <w:rsid w:val="007A50B5"/>
    <w:rsid w:val="007C5D01"/>
    <w:rsid w:val="007F0E29"/>
    <w:rsid w:val="00801605"/>
    <w:rsid w:val="00804CD5"/>
    <w:rsid w:val="00811B0A"/>
    <w:rsid w:val="00813AFF"/>
    <w:rsid w:val="00817498"/>
    <w:rsid w:val="00821E80"/>
    <w:rsid w:val="00837D94"/>
    <w:rsid w:val="0084325D"/>
    <w:rsid w:val="0084581C"/>
    <w:rsid w:val="008700E8"/>
    <w:rsid w:val="00871124"/>
    <w:rsid w:val="00891CD6"/>
    <w:rsid w:val="00897785"/>
    <w:rsid w:val="008B3EA2"/>
    <w:rsid w:val="008F623A"/>
    <w:rsid w:val="00907381"/>
    <w:rsid w:val="00947C3F"/>
    <w:rsid w:val="009549B6"/>
    <w:rsid w:val="00955E3B"/>
    <w:rsid w:val="009719F3"/>
    <w:rsid w:val="0097283F"/>
    <w:rsid w:val="00995234"/>
    <w:rsid w:val="009A6AC5"/>
    <w:rsid w:val="009F1725"/>
    <w:rsid w:val="00A02504"/>
    <w:rsid w:val="00A04DB3"/>
    <w:rsid w:val="00A164C2"/>
    <w:rsid w:val="00A240E1"/>
    <w:rsid w:val="00A302C2"/>
    <w:rsid w:val="00A4006C"/>
    <w:rsid w:val="00A460B3"/>
    <w:rsid w:val="00A61507"/>
    <w:rsid w:val="00A655E0"/>
    <w:rsid w:val="00A826EF"/>
    <w:rsid w:val="00A9432B"/>
    <w:rsid w:val="00AA00CA"/>
    <w:rsid w:val="00AE42F8"/>
    <w:rsid w:val="00AF4602"/>
    <w:rsid w:val="00AF54A9"/>
    <w:rsid w:val="00AF6BE5"/>
    <w:rsid w:val="00B06437"/>
    <w:rsid w:val="00B40839"/>
    <w:rsid w:val="00B44F0B"/>
    <w:rsid w:val="00B53AA1"/>
    <w:rsid w:val="00B60DC1"/>
    <w:rsid w:val="00B77E6E"/>
    <w:rsid w:val="00B914DF"/>
    <w:rsid w:val="00BA7CCB"/>
    <w:rsid w:val="00BE0A19"/>
    <w:rsid w:val="00BF1099"/>
    <w:rsid w:val="00C00593"/>
    <w:rsid w:val="00C02567"/>
    <w:rsid w:val="00C16AAD"/>
    <w:rsid w:val="00C23191"/>
    <w:rsid w:val="00C24143"/>
    <w:rsid w:val="00C4645A"/>
    <w:rsid w:val="00C57784"/>
    <w:rsid w:val="00C760ED"/>
    <w:rsid w:val="00C76773"/>
    <w:rsid w:val="00C81CF2"/>
    <w:rsid w:val="00CA362D"/>
    <w:rsid w:val="00CB3E0E"/>
    <w:rsid w:val="00CC1870"/>
    <w:rsid w:val="00CD349F"/>
    <w:rsid w:val="00CD658A"/>
    <w:rsid w:val="00CF5883"/>
    <w:rsid w:val="00D02379"/>
    <w:rsid w:val="00D35B4E"/>
    <w:rsid w:val="00D46D60"/>
    <w:rsid w:val="00D53B34"/>
    <w:rsid w:val="00D574A8"/>
    <w:rsid w:val="00D71949"/>
    <w:rsid w:val="00D800D2"/>
    <w:rsid w:val="00D973D6"/>
    <w:rsid w:val="00DA60B5"/>
    <w:rsid w:val="00DD0B1D"/>
    <w:rsid w:val="00DE172E"/>
    <w:rsid w:val="00DF023D"/>
    <w:rsid w:val="00E0338F"/>
    <w:rsid w:val="00E2180F"/>
    <w:rsid w:val="00E67262"/>
    <w:rsid w:val="00E778BA"/>
    <w:rsid w:val="00EA02C5"/>
    <w:rsid w:val="00EC773D"/>
    <w:rsid w:val="00ED0668"/>
    <w:rsid w:val="00EF6435"/>
    <w:rsid w:val="00F25CFE"/>
    <w:rsid w:val="00F3088F"/>
    <w:rsid w:val="00F33EB5"/>
    <w:rsid w:val="00F54FBD"/>
    <w:rsid w:val="00F75066"/>
    <w:rsid w:val="00F76226"/>
    <w:rsid w:val="00F7748B"/>
    <w:rsid w:val="00F82DA4"/>
    <w:rsid w:val="00F97103"/>
    <w:rsid w:val="02B9516D"/>
    <w:rsid w:val="0D91E308"/>
    <w:rsid w:val="0D996B44"/>
    <w:rsid w:val="1322C8A0"/>
    <w:rsid w:val="13DFB650"/>
    <w:rsid w:val="1857F6F4"/>
    <w:rsid w:val="1AC89777"/>
    <w:rsid w:val="1BEA441D"/>
    <w:rsid w:val="2112B6F4"/>
    <w:rsid w:val="2B93539F"/>
    <w:rsid w:val="3C59DBEF"/>
    <w:rsid w:val="43FB1E8A"/>
    <w:rsid w:val="4F496650"/>
    <w:rsid w:val="575BAF87"/>
    <w:rsid w:val="5C4D1FA3"/>
    <w:rsid w:val="652B4585"/>
    <w:rsid w:val="6729D2E7"/>
    <w:rsid w:val="696DD848"/>
    <w:rsid w:val="6CE64DEE"/>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FB9E"/>
  <w15:chartTrackingRefBased/>
  <w15:docId w15:val="{E3220DED-DA30-419D-B674-935F8204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40"/>
        <w:szCs w:val="40"/>
        <w:lang w:val="sv-S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68"/>
    <w:pPr>
      <w:spacing w:after="0"/>
    </w:pPr>
    <w:rPr>
      <w:sz w:val="24"/>
      <w:szCs w:val="24"/>
      <w:lang w:val="en-US"/>
    </w:rPr>
  </w:style>
  <w:style w:type="paragraph" w:styleId="Heading1">
    <w:name w:val="heading 1"/>
    <w:basedOn w:val="Normal"/>
    <w:next w:val="Normal"/>
    <w:link w:val="Heading1Char"/>
    <w:uiPriority w:val="9"/>
    <w:qFormat/>
    <w:rsid w:val="001B2068"/>
    <w:pPr>
      <w:outlineLvl w:val="0"/>
    </w:pPr>
    <w:rPr>
      <w:rFonts w:eastAsiaTheme="majorEastAsia"/>
      <w:b/>
      <w:bCs/>
      <w:sz w:val="36"/>
      <w:szCs w:val="36"/>
    </w:rPr>
  </w:style>
  <w:style w:type="paragraph" w:styleId="Heading2">
    <w:name w:val="heading 2"/>
    <w:basedOn w:val="Heading1"/>
    <w:next w:val="Normal"/>
    <w:link w:val="Heading2Char"/>
    <w:uiPriority w:val="9"/>
    <w:unhideWhenUsed/>
    <w:qFormat/>
    <w:rsid w:val="00B77E6E"/>
    <w:pPr>
      <w:outlineLvl w:val="1"/>
    </w:pPr>
    <w:rPr>
      <w:sz w:val="32"/>
      <w:szCs w:val="32"/>
    </w:rPr>
  </w:style>
  <w:style w:type="paragraph" w:styleId="Heading3">
    <w:name w:val="heading 3"/>
    <w:basedOn w:val="Heading1"/>
    <w:next w:val="Normal"/>
    <w:link w:val="Heading3Char"/>
    <w:uiPriority w:val="9"/>
    <w:unhideWhenUsed/>
    <w:qFormat/>
    <w:rsid w:val="000747C7"/>
    <w:pPr>
      <w:outlineLvl w:val="2"/>
    </w:pPr>
    <w:rPr>
      <w:sz w:val="28"/>
      <w:szCs w:val="28"/>
    </w:rPr>
  </w:style>
  <w:style w:type="paragraph" w:styleId="Heading4">
    <w:name w:val="heading 4"/>
    <w:basedOn w:val="Normal"/>
    <w:next w:val="Normal"/>
    <w:link w:val="Heading4Char"/>
    <w:uiPriority w:val="9"/>
    <w:unhideWhenUsed/>
    <w:qFormat/>
    <w:rsid w:val="00246E8A"/>
    <w:pPr>
      <w:keepNext/>
      <w:keepLines/>
      <w:spacing w:before="80" w:after="40"/>
      <w:outlineLvl w:val="3"/>
    </w:pPr>
    <w:rPr>
      <w:rFonts w:eastAsiaTheme="majorEastAsia" w:cstheme="majorBidi"/>
      <w:iCs/>
      <w:sz w:val="28"/>
    </w:rPr>
  </w:style>
  <w:style w:type="paragraph" w:styleId="Heading5">
    <w:name w:val="heading 5"/>
    <w:basedOn w:val="Normal"/>
    <w:next w:val="Normal"/>
    <w:link w:val="Heading5Char"/>
    <w:uiPriority w:val="9"/>
    <w:semiHidden/>
    <w:unhideWhenUsed/>
    <w:rsid w:val="00C025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5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5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5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5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68"/>
    <w:rPr>
      <w:rFonts w:eastAsiaTheme="majorEastAsia"/>
      <w:b/>
      <w:bCs/>
      <w:sz w:val="36"/>
      <w:szCs w:val="36"/>
      <w:lang w:val="en-US"/>
    </w:rPr>
  </w:style>
  <w:style w:type="character" w:customStyle="1" w:styleId="Heading2Char">
    <w:name w:val="Heading 2 Char"/>
    <w:basedOn w:val="DefaultParagraphFont"/>
    <w:link w:val="Heading2"/>
    <w:uiPriority w:val="9"/>
    <w:rsid w:val="00B77E6E"/>
    <w:rPr>
      <w:rFonts w:eastAsiaTheme="majorEastAsia"/>
      <w:sz w:val="32"/>
      <w:szCs w:val="32"/>
      <w:lang w:val="en-US"/>
    </w:rPr>
  </w:style>
  <w:style w:type="character" w:customStyle="1" w:styleId="Heading3Char">
    <w:name w:val="Heading 3 Char"/>
    <w:basedOn w:val="DefaultParagraphFont"/>
    <w:link w:val="Heading3"/>
    <w:uiPriority w:val="9"/>
    <w:rsid w:val="000747C7"/>
    <w:rPr>
      <w:rFonts w:eastAsiaTheme="majorEastAsia"/>
      <w:sz w:val="28"/>
      <w:szCs w:val="28"/>
      <w:lang w:val="en-US"/>
    </w:rPr>
  </w:style>
  <w:style w:type="character" w:customStyle="1" w:styleId="Heading4Char">
    <w:name w:val="Heading 4 Char"/>
    <w:basedOn w:val="DefaultParagraphFont"/>
    <w:link w:val="Heading4"/>
    <w:uiPriority w:val="9"/>
    <w:rsid w:val="00246E8A"/>
    <w:rPr>
      <w:rFonts w:eastAsiaTheme="majorEastAsia" w:cstheme="majorBidi"/>
      <w:b/>
      <w:bCs/>
      <w:iCs/>
      <w:sz w:val="28"/>
      <w:szCs w:val="24"/>
      <w:lang w:val="en-US"/>
    </w:rPr>
  </w:style>
  <w:style w:type="character" w:customStyle="1" w:styleId="Heading5Char">
    <w:name w:val="Heading 5 Char"/>
    <w:basedOn w:val="DefaultParagraphFont"/>
    <w:link w:val="Heading5"/>
    <w:uiPriority w:val="9"/>
    <w:semiHidden/>
    <w:rsid w:val="00C025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5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5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5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5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7CCB"/>
    <w:pPr>
      <w:spacing w:after="80" w:line="24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BA7CCB"/>
    <w:rPr>
      <w:rFonts w:eastAsiaTheme="majorEastAsia"/>
      <w:spacing w:val="-10"/>
      <w:kern w:val="28"/>
      <w:sz w:val="56"/>
      <w:szCs w:val="56"/>
      <w:lang w:val="en-US"/>
    </w:rPr>
  </w:style>
  <w:style w:type="paragraph" w:styleId="Subtitle">
    <w:name w:val="Subtitle"/>
    <w:basedOn w:val="Normal"/>
    <w:next w:val="Normal"/>
    <w:link w:val="SubtitleChar"/>
    <w:uiPriority w:val="11"/>
    <w:qFormat/>
    <w:rsid w:val="00C025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567"/>
    <w:pPr>
      <w:spacing w:before="160"/>
      <w:jc w:val="center"/>
    </w:pPr>
    <w:rPr>
      <w:i/>
      <w:iCs/>
      <w:color w:val="404040" w:themeColor="text1" w:themeTint="BF"/>
    </w:rPr>
  </w:style>
  <w:style w:type="character" w:customStyle="1" w:styleId="QuoteChar">
    <w:name w:val="Quote Char"/>
    <w:basedOn w:val="DefaultParagraphFont"/>
    <w:link w:val="Quote"/>
    <w:uiPriority w:val="29"/>
    <w:rsid w:val="00C02567"/>
    <w:rPr>
      <w:i/>
      <w:iCs/>
      <w:color w:val="404040" w:themeColor="text1" w:themeTint="BF"/>
    </w:rPr>
  </w:style>
  <w:style w:type="paragraph" w:styleId="ListParagraph">
    <w:name w:val="List Paragraph"/>
    <w:basedOn w:val="Normal"/>
    <w:uiPriority w:val="34"/>
    <w:qFormat/>
    <w:rsid w:val="00C02567"/>
    <w:pPr>
      <w:ind w:left="720"/>
      <w:contextualSpacing/>
    </w:pPr>
  </w:style>
  <w:style w:type="character" w:styleId="IntenseEmphasis">
    <w:name w:val="Intense Emphasis"/>
    <w:basedOn w:val="DefaultParagraphFont"/>
    <w:uiPriority w:val="21"/>
    <w:qFormat/>
    <w:rsid w:val="00C02567"/>
    <w:rPr>
      <w:i/>
      <w:iCs/>
      <w:color w:val="0F4761" w:themeColor="accent1" w:themeShade="BF"/>
    </w:rPr>
  </w:style>
  <w:style w:type="paragraph" w:styleId="IntenseQuote">
    <w:name w:val="Intense Quote"/>
    <w:basedOn w:val="Normal"/>
    <w:next w:val="Normal"/>
    <w:link w:val="IntenseQuoteChar"/>
    <w:uiPriority w:val="30"/>
    <w:qFormat/>
    <w:rsid w:val="00C02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67"/>
    <w:rPr>
      <w:i/>
      <w:iCs/>
      <w:color w:val="0F4761" w:themeColor="accent1" w:themeShade="BF"/>
    </w:rPr>
  </w:style>
  <w:style w:type="character" w:styleId="IntenseReference">
    <w:name w:val="Intense Reference"/>
    <w:basedOn w:val="DefaultParagraphFont"/>
    <w:uiPriority w:val="32"/>
    <w:qFormat/>
    <w:rsid w:val="00C02567"/>
    <w:rPr>
      <w:b/>
      <w:bCs/>
      <w:smallCaps/>
      <w:color w:val="0F4761" w:themeColor="accent1" w:themeShade="BF"/>
      <w:spacing w:val="5"/>
    </w:rPr>
  </w:style>
  <w:style w:type="character" w:styleId="Hyperlink">
    <w:name w:val="Hyperlink"/>
    <w:basedOn w:val="DefaultParagraphFont"/>
    <w:uiPriority w:val="99"/>
    <w:unhideWhenUsed/>
    <w:rsid w:val="0066295A"/>
    <w:rPr>
      <w:color w:val="467886" w:themeColor="hyperlink"/>
      <w:u w:val="single"/>
    </w:rPr>
  </w:style>
  <w:style w:type="character" w:styleId="UnresolvedMention">
    <w:name w:val="Unresolved Mention"/>
    <w:basedOn w:val="DefaultParagraphFont"/>
    <w:uiPriority w:val="99"/>
    <w:semiHidden/>
    <w:unhideWhenUsed/>
    <w:rsid w:val="0066295A"/>
    <w:rPr>
      <w:color w:val="605E5C"/>
      <w:shd w:val="clear" w:color="auto" w:fill="E1DFDD"/>
    </w:rPr>
  </w:style>
  <w:style w:type="paragraph" w:styleId="Header">
    <w:name w:val="header"/>
    <w:basedOn w:val="Normal"/>
    <w:link w:val="HeaderChar"/>
    <w:uiPriority w:val="99"/>
    <w:unhideWhenUsed/>
    <w:rsid w:val="006F43CC"/>
    <w:pPr>
      <w:tabs>
        <w:tab w:val="center" w:pos="4513"/>
        <w:tab w:val="right" w:pos="9026"/>
      </w:tabs>
      <w:spacing w:line="240" w:lineRule="auto"/>
    </w:pPr>
  </w:style>
  <w:style w:type="character" w:customStyle="1" w:styleId="HeaderChar">
    <w:name w:val="Header Char"/>
    <w:basedOn w:val="DefaultParagraphFont"/>
    <w:link w:val="Header"/>
    <w:uiPriority w:val="99"/>
    <w:rsid w:val="006F43CC"/>
    <w:rPr>
      <w:sz w:val="24"/>
      <w:szCs w:val="24"/>
      <w:lang w:val="en-US"/>
    </w:rPr>
  </w:style>
  <w:style w:type="paragraph" w:styleId="Footer">
    <w:name w:val="footer"/>
    <w:basedOn w:val="Normal"/>
    <w:link w:val="FooterChar"/>
    <w:uiPriority w:val="99"/>
    <w:unhideWhenUsed/>
    <w:rsid w:val="006F43CC"/>
    <w:pPr>
      <w:tabs>
        <w:tab w:val="center" w:pos="4513"/>
        <w:tab w:val="right" w:pos="9026"/>
      </w:tabs>
      <w:spacing w:line="240" w:lineRule="auto"/>
    </w:pPr>
  </w:style>
  <w:style w:type="character" w:customStyle="1" w:styleId="FooterChar">
    <w:name w:val="Footer Char"/>
    <w:basedOn w:val="DefaultParagraphFont"/>
    <w:link w:val="Footer"/>
    <w:uiPriority w:val="99"/>
    <w:rsid w:val="006F43CC"/>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sahandkh@kth.se" TargetMode="External"/><Relationship Id="rId21" Type="http://schemas.openxmlformats.org/officeDocument/2006/relationships/hyperlink" Target="https://www.dartfish.com/" TargetMode="External"/><Relationship Id="rId34" Type="http://schemas.openxmlformats.org/officeDocument/2006/relationships/hyperlink" Target="mailto:sahandkh@kth.se" TargetMode="External"/><Relationship Id="rId42" Type="http://schemas.openxmlformats.org/officeDocument/2006/relationships/hyperlink" Target="mailto:hutton@kth.se" TargetMode="External"/><Relationship Id="rId47" Type="http://schemas.openxmlformats.org/officeDocument/2006/relationships/hyperlink" Target="mailto:alejon2@kth.se" TargetMode="External"/><Relationship Id="rId50" Type="http://schemas.openxmlformats.org/officeDocument/2006/relationships/hyperlink" Target="mailto:alejon2@kth.se" TargetMode="External"/><Relationship Id="rId55" Type="http://schemas.openxmlformats.org/officeDocument/2006/relationships/hyperlink" Target="mailto:hutton@kth.se" TargetMode="External"/><Relationship Id="rId63" Type="http://schemas.openxmlformats.org/officeDocument/2006/relationships/hyperlink" Target="mailto:sahandkh@kth.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sahandkh@kth.se" TargetMode="External"/><Relationship Id="rId29" Type="http://schemas.openxmlformats.org/officeDocument/2006/relationships/hyperlink" Target="mailto:sahandkh@kth.se" TargetMode="External"/><Relationship Id="rId11" Type="http://schemas.openxmlformats.org/officeDocument/2006/relationships/hyperlink" Target="mailto:alejon2@kth.se" TargetMode="External"/><Relationship Id="rId24" Type="http://schemas.openxmlformats.org/officeDocument/2006/relationships/hyperlink" Target="mailto:hutton@kth.se" TargetMode="External"/><Relationship Id="rId32" Type="http://schemas.openxmlformats.org/officeDocument/2006/relationships/hyperlink" Target="mailto:hutton@kth.se" TargetMode="External"/><Relationship Id="rId37" Type="http://schemas.openxmlformats.org/officeDocument/2006/relationships/hyperlink" Target="mailto:alejon2@kth.se" TargetMode="External"/><Relationship Id="rId40" Type="http://schemas.openxmlformats.org/officeDocument/2006/relationships/hyperlink" Target="mailto:alejon2@kth.se" TargetMode="External"/><Relationship Id="rId45" Type="http://schemas.openxmlformats.org/officeDocument/2006/relationships/hyperlink" Target="mailto:anton.kalen@sok.se" TargetMode="External"/><Relationship Id="rId53" Type="http://schemas.openxmlformats.org/officeDocument/2006/relationships/hyperlink" Target="mailto:alejon2@kth.se" TargetMode="External"/><Relationship Id="rId58" Type="http://schemas.openxmlformats.org/officeDocument/2006/relationships/hyperlink" Target="mailto:hutton@kth.se" TargetMode="External"/><Relationship Id="rId5" Type="http://schemas.openxmlformats.org/officeDocument/2006/relationships/webSettings" Target="webSettings.xml"/><Relationship Id="rId61" Type="http://schemas.openxmlformats.org/officeDocument/2006/relationships/hyperlink" Target="mailto:hutton@kth.se" TargetMode="External"/><Relationship Id="rId19" Type="http://schemas.openxmlformats.org/officeDocument/2006/relationships/hyperlink" Target="mailto:sahandkh@kth.se" TargetMode="External"/><Relationship Id="rId14" Type="http://schemas.openxmlformats.org/officeDocument/2006/relationships/hyperlink" Target="mailto:hutton@kth.se" TargetMode="External"/><Relationship Id="rId22" Type="http://schemas.openxmlformats.org/officeDocument/2006/relationships/hyperlink" Target="https://www.kinovea.org/" TargetMode="External"/><Relationship Id="rId27" Type="http://schemas.openxmlformats.org/officeDocument/2006/relationships/hyperlink" Target="mailto:hutton@kth.se" TargetMode="External"/><Relationship Id="rId30" Type="http://schemas.openxmlformats.org/officeDocument/2006/relationships/hyperlink" Target="mailto:jwi@kth.se" TargetMode="External"/><Relationship Id="rId35" Type="http://schemas.openxmlformats.org/officeDocument/2006/relationships/hyperlink" Target="mailto:jwi@kth.se" TargetMode="External"/><Relationship Id="rId43" Type="http://schemas.openxmlformats.org/officeDocument/2006/relationships/hyperlink" Target="mailto:alejon2@kth.se" TargetMode="External"/><Relationship Id="rId48" Type="http://schemas.openxmlformats.org/officeDocument/2006/relationships/hyperlink" Target="mailto:sahandkh@kth.se" TargetMode="External"/><Relationship Id="rId56" Type="http://schemas.openxmlformats.org/officeDocument/2006/relationships/hyperlink" Target="mailto:alejon2@kth.se"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mailto:sahandkh@kth.se" TargetMode="External"/><Relationship Id="rId3" Type="http://schemas.openxmlformats.org/officeDocument/2006/relationships/styles" Target="styles.xml"/><Relationship Id="rId12" Type="http://schemas.openxmlformats.org/officeDocument/2006/relationships/hyperlink" Target="mailto:sahandkh@kth.se" TargetMode="External"/><Relationship Id="rId17" Type="http://schemas.openxmlformats.org/officeDocument/2006/relationships/hyperlink" Target="mailto:hutton@kth.se" TargetMode="External"/><Relationship Id="rId25" Type="http://schemas.openxmlformats.org/officeDocument/2006/relationships/hyperlink" Target="mailto:alejon2@kth.se" TargetMode="External"/><Relationship Id="rId33" Type="http://schemas.openxmlformats.org/officeDocument/2006/relationships/hyperlink" Target="mailto:alejon2@kth.se" TargetMode="External"/><Relationship Id="rId38" Type="http://schemas.openxmlformats.org/officeDocument/2006/relationships/hyperlink" Target="mailto:sahandkh@kth.se" TargetMode="External"/><Relationship Id="rId46" Type="http://schemas.openxmlformats.org/officeDocument/2006/relationships/hyperlink" Target="mailto:hutton@kth.se" TargetMode="External"/><Relationship Id="rId59" Type="http://schemas.openxmlformats.org/officeDocument/2006/relationships/hyperlink" Target="mailto:alejon2@kth.se" TargetMode="External"/><Relationship Id="rId20" Type="http://schemas.openxmlformats.org/officeDocument/2006/relationships/hyperlink" Target="mailto:jwi@kth.se" TargetMode="External"/><Relationship Id="rId41" Type="http://schemas.openxmlformats.org/officeDocument/2006/relationships/hyperlink" Target="mailto:sahandkh@kth.se" TargetMode="External"/><Relationship Id="rId54" Type="http://schemas.openxmlformats.org/officeDocument/2006/relationships/hyperlink" Target="mailto:sahandkh@kth.se" TargetMode="External"/><Relationship Id="rId62" Type="http://schemas.openxmlformats.org/officeDocument/2006/relationships/hyperlink" Target="mailto:alejon2@kth.s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lejon2@kth.se" TargetMode="External"/><Relationship Id="rId23" Type="http://schemas.openxmlformats.org/officeDocument/2006/relationships/hyperlink" Target="https://www.hudl.com/en_gb/" TargetMode="External"/><Relationship Id="rId28" Type="http://schemas.openxmlformats.org/officeDocument/2006/relationships/hyperlink" Target="mailto:alejon2@kth.se" TargetMode="External"/><Relationship Id="rId36" Type="http://schemas.openxmlformats.org/officeDocument/2006/relationships/hyperlink" Target="mailto:hutton@kth.se" TargetMode="External"/><Relationship Id="rId49" Type="http://schemas.openxmlformats.org/officeDocument/2006/relationships/hyperlink" Target="mailto:hutton@kth.se" TargetMode="External"/><Relationship Id="rId57" Type="http://schemas.openxmlformats.org/officeDocument/2006/relationships/hyperlink" Target="mailto:sahandkh@kth.se" TargetMode="External"/><Relationship Id="rId10" Type="http://schemas.openxmlformats.org/officeDocument/2006/relationships/hyperlink" Target="mailto:hutton@kth.se" TargetMode="External"/><Relationship Id="rId31" Type="http://schemas.openxmlformats.org/officeDocument/2006/relationships/image" Target="media/image3.png"/><Relationship Id="rId44" Type="http://schemas.openxmlformats.org/officeDocument/2006/relationships/hyperlink" Target="mailto:jwi@kth.se" TargetMode="External"/><Relationship Id="rId52" Type="http://schemas.openxmlformats.org/officeDocument/2006/relationships/hyperlink" Target="mailto:hutton@kth.se" TargetMode="External"/><Relationship Id="rId60" Type="http://schemas.openxmlformats.org/officeDocument/2006/relationships/hyperlink" Target="mailto:sahandkh@kth.se"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hyperlink" Target="mailto:jwi@kth.se" TargetMode="External"/><Relationship Id="rId18" Type="http://schemas.openxmlformats.org/officeDocument/2006/relationships/hyperlink" Target="mailto:alejon2@kth.se" TargetMode="External"/><Relationship Id="rId39" Type="http://schemas.openxmlformats.org/officeDocument/2006/relationships/hyperlink" Target="mailto:hutton@kth.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Custom%20Office%20Templates\Times%20New%20Rom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6598A-0390-4E39-80BE-C82F276FD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Times New Roman</Template>
  <TotalTime>0</TotalTime>
  <Pages>2</Pages>
  <Words>4144</Words>
  <Characters>21965</Characters>
  <Application>Microsoft Office Word</Application>
  <DocSecurity>0</DocSecurity>
  <Lines>183</Lines>
  <Paragraphs>52</Paragraphs>
  <ScaleCrop>false</ScaleCrop>
  <Company/>
  <LinksUpToDate>false</LinksUpToDate>
  <CharactersWithSpaces>26057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150</cp:revision>
  <dcterms:created xsi:type="dcterms:W3CDTF">2026-01-24T17:56:00Z</dcterms:created>
  <dcterms:modified xsi:type="dcterms:W3CDTF">2026-05-25T18:21:00Z</dcterms:modified>
</cp:coreProperties>
</file>