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A055" w14:textId="77777777" w:rsidR="00067AED" w:rsidRDefault="00067AED" w:rsidP="00067AED">
      <w:pPr>
        <w:rPr>
          <w:sz w:val="32"/>
          <w:szCs w:val="32"/>
        </w:rPr>
      </w:pPr>
      <w:r w:rsidRPr="6D5B047B">
        <w:rPr>
          <w:b/>
          <w:bCs/>
          <w:sz w:val="28"/>
          <w:szCs w:val="28"/>
        </w:rPr>
        <w:t>Title</w:t>
      </w:r>
      <w:r w:rsidRPr="6D5B047B">
        <w:rPr>
          <w:sz w:val="28"/>
          <w:szCs w:val="28"/>
        </w:rPr>
        <w:t>: Quiz-Based Approach to Lifestyle Behaviour Change Using LLMs</w:t>
      </w:r>
    </w:p>
    <w:p w14:paraId="03B3AC28" w14:textId="77777777" w:rsidR="00067AED" w:rsidRDefault="00067AED" w:rsidP="00067AED">
      <w:pPr>
        <w:pStyle w:val="ListParagraph"/>
        <w:numPr>
          <w:ilvl w:val="0"/>
          <w:numId w:val="4"/>
        </w:numPr>
      </w:pPr>
      <w:r>
        <w:t>Should LLM be Large Language Model in the title (instead of an abbreviation).</w:t>
      </w:r>
    </w:p>
    <w:p w14:paraId="1EE034C1" w14:textId="77777777" w:rsidR="00067AED" w:rsidRDefault="00067AED" w:rsidP="00067AED">
      <w:r w:rsidRPr="00100D99">
        <w:rPr>
          <w:b/>
          <w:bCs/>
        </w:rPr>
        <w:t>Strengths</w:t>
      </w:r>
      <w:r>
        <w:rPr>
          <w:b/>
          <w:bCs/>
        </w:rPr>
        <w:t>/Contributions</w:t>
      </w:r>
      <w:r>
        <w:t>:</w:t>
      </w:r>
    </w:p>
    <w:p w14:paraId="1A5488C3" w14:textId="77777777" w:rsidR="00067AED" w:rsidRDefault="00067AED" w:rsidP="00067AED">
      <w:pPr>
        <w:pStyle w:val="ListParagraph"/>
        <w:numPr>
          <w:ilvl w:val="0"/>
          <w:numId w:val="4"/>
        </w:numPr>
      </w:pPr>
      <w:r>
        <w:t>Strong introduction and background with thorough explanation of the problem, the plan and LLM use.</w:t>
      </w:r>
    </w:p>
    <w:p w14:paraId="380F609B" w14:textId="77777777" w:rsidR="00067AED" w:rsidRDefault="00067AED" w:rsidP="00067AED">
      <w:pPr>
        <w:pStyle w:val="ListParagraph"/>
        <w:numPr>
          <w:ilvl w:val="0"/>
          <w:numId w:val="4"/>
        </w:numPr>
      </w:pPr>
      <w:r>
        <w:t>This seems like a comprehensive system design (complete pipeline).</w:t>
      </w:r>
    </w:p>
    <w:p w14:paraId="40F9E3E3" w14:textId="77777777" w:rsidR="00067AED" w:rsidRDefault="00067AED" w:rsidP="00067AED">
      <w:pPr>
        <w:pStyle w:val="ListParagraph"/>
        <w:numPr>
          <w:ilvl w:val="0"/>
          <w:numId w:val="4"/>
        </w:numPr>
      </w:pPr>
      <w:r>
        <w:t>The weightings throughout for different aspects are a nice inclusion and detail some of the thought processes.</w:t>
      </w:r>
    </w:p>
    <w:p w14:paraId="4DA8638A" w14:textId="77777777" w:rsidR="00067AED" w:rsidRDefault="00067AED" w:rsidP="00067AED">
      <w:r>
        <w:rPr>
          <w:b/>
          <w:bCs/>
        </w:rPr>
        <w:t>Presentation/Structure/Language</w:t>
      </w:r>
      <w:r>
        <w:t>:</w:t>
      </w:r>
    </w:p>
    <w:p w14:paraId="4FFF8A6F" w14:textId="77777777" w:rsidR="00067AED" w:rsidRDefault="00067AED" w:rsidP="00067AED">
      <w:pPr>
        <w:pStyle w:val="ListParagraph"/>
        <w:numPr>
          <w:ilvl w:val="0"/>
          <w:numId w:val="4"/>
        </w:numPr>
      </w:pPr>
      <w:r>
        <w:t>Is there a plan for an Abstract?</w:t>
      </w:r>
    </w:p>
    <w:p w14:paraId="196EB458" w14:textId="77777777" w:rsidR="00067AED" w:rsidRDefault="00067AED" w:rsidP="00067AED">
      <w:pPr>
        <w:pStyle w:val="ListParagraph"/>
        <w:numPr>
          <w:ilvl w:val="0"/>
          <w:numId w:val="4"/>
        </w:numPr>
      </w:pPr>
      <w:r>
        <w:t>Presentation is clean and well organised.</w:t>
      </w:r>
    </w:p>
    <w:p w14:paraId="47095CA6" w14:textId="77777777" w:rsidR="00067AED" w:rsidRDefault="00067AED" w:rsidP="00067AED">
      <w:pPr>
        <w:pStyle w:val="ListParagraph"/>
        <w:numPr>
          <w:ilvl w:val="0"/>
          <w:numId w:val="4"/>
        </w:numPr>
      </w:pPr>
      <w:r>
        <w:t>Some areas could be shorter space wise (notably section 2.4)</w:t>
      </w:r>
    </w:p>
    <w:p w14:paraId="4D342D7C" w14:textId="77777777" w:rsidR="00067AED" w:rsidRDefault="00067AED" w:rsidP="00067AED">
      <w:pPr>
        <w:pStyle w:val="ListParagraph"/>
        <w:numPr>
          <w:ilvl w:val="0"/>
          <w:numId w:val="4"/>
        </w:numPr>
      </w:pPr>
      <w:r>
        <w:t>The methods section can be difficult to follow at times due to the complexity of some of the topics (for example section 3.5.1, what are embeddings?)</w:t>
      </w:r>
    </w:p>
    <w:p w14:paraId="65C1DE70" w14:textId="77777777" w:rsidR="00067AED" w:rsidRDefault="00067AED" w:rsidP="00067AED">
      <w:r>
        <w:rPr>
          <w:b/>
          <w:bCs/>
        </w:rPr>
        <w:t>Reference Use</w:t>
      </w:r>
      <w:r>
        <w:t>:</w:t>
      </w:r>
    </w:p>
    <w:p w14:paraId="597F5A35" w14:textId="77777777" w:rsidR="00067AED" w:rsidRDefault="00067AED" w:rsidP="00067AED">
      <w:pPr>
        <w:pStyle w:val="ListParagraph"/>
        <w:numPr>
          <w:ilvl w:val="0"/>
          <w:numId w:val="5"/>
        </w:numPr>
      </w:pPr>
      <w:r>
        <w:t>Good reference use regarding the relevant background (obesity, learning behaviour, etc).</w:t>
      </w:r>
    </w:p>
    <w:p w14:paraId="05B49633" w14:textId="77777777" w:rsidR="00067AED" w:rsidRDefault="00067AED" w:rsidP="00067AED">
      <w:pPr>
        <w:pStyle w:val="ListParagraph"/>
        <w:numPr>
          <w:ilvl w:val="0"/>
          <w:numId w:val="5"/>
        </w:numPr>
      </w:pPr>
      <w:r>
        <w:t>Could include more references, particularly regarding LLM’s and possible problems or the use of AI in healthcare.</w:t>
      </w:r>
    </w:p>
    <w:p w14:paraId="7BF2C810" w14:textId="77777777" w:rsidR="00067AED" w:rsidRDefault="00067AED" w:rsidP="00067AED">
      <w:pPr>
        <w:pStyle w:val="ListParagraph"/>
        <w:numPr>
          <w:ilvl w:val="0"/>
          <w:numId w:val="5"/>
        </w:numPr>
      </w:pPr>
      <w:r>
        <w:t>More references within the methods section could clarify decisions made.</w:t>
      </w:r>
    </w:p>
    <w:p w14:paraId="2BF20E17" w14:textId="77777777" w:rsidR="00067AED" w:rsidRDefault="00067AED" w:rsidP="00067AED">
      <w:r>
        <w:rPr>
          <w:b/>
          <w:bCs/>
        </w:rPr>
        <w:t>Figure/Table/Formula Use</w:t>
      </w:r>
      <w:r>
        <w:t xml:space="preserve">: </w:t>
      </w:r>
    </w:p>
    <w:p w14:paraId="00136100" w14:textId="77777777" w:rsidR="00067AED" w:rsidRDefault="00067AED" w:rsidP="00067AED">
      <w:pPr>
        <w:pStyle w:val="ListParagraph"/>
        <w:numPr>
          <w:ilvl w:val="0"/>
          <w:numId w:val="5"/>
        </w:numPr>
      </w:pPr>
      <w:r>
        <w:t>Figure 2 needs more of a label. Can’t have (a) – (f) without descriptions. Same with Figure 3. Both could also be larger for improved clarity. Could move the descriptive paragraphs to be mostly in the label.</w:t>
      </w:r>
    </w:p>
    <w:p w14:paraId="027CEBE9" w14:textId="77777777" w:rsidR="00067AED" w:rsidRDefault="00067AED" w:rsidP="00067AED">
      <w:pPr>
        <w:pStyle w:val="ListParagraph"/>
        <w:numPr>
          <w:ilvl w:val="0"/>
          <w:numId w:val="5"/>
        </w:numPr>
      </w:pPr>
      <w:r>
        <w:t>Tables look mostly alright. Table 5 seems to have just one issue and probably doesn’t need to be a table.</w:t>
      </w:r>
    </w:p>
    <w:p w14:paraId="0D72F1E3" w14:textId="77777777" w:rsidR="00067AED" w:rsidRDefault="00067AED" w:rsidP="00067AED">
      <w:r>
        <w:rPr>
          <w:b/>
          <w:bCs/>
        </w:rPr>
        <w:t>Approach/Improvements</w:t>
      </w:r>
      <w:r>
        <w:t>:</w:t>
      </w:r>
    </w:p>
    <w:p w14:paraId="0DB640FE" w14:textId="77777777" w:rsidR="00067AED" w:rsidRDefault="00067AED" w:rsidP="00067AED">
      <w:pPr>
        <w:pStyle w:val="ListParagraph"/>
        <w:numPr>
          <w:ilvl w:val="0"/>
          <w:numId w:val="4"/>
        </w:numPr>
      </w:pPr>
      <w:r>
        <w:t>The aim is not appropriate. It states that the focus is on evaluating the effectiveness of an AI learning approach, but the report focuses on the development of such. There is no evaluation of the effectiveness (no tests/subjects etc)</w:t>
      </w:r>
    </w:p>
    <w:p w14:paraId="23E8020C" w14:textId="77777777" w:rsidR="00067AED" w:rsidRDefault="00067AED" w:rsidP="00067AED">
      <w:pPr>
        <w:pStyle w:val="ListParagraph"/>
        <w:numPr>
          <w:ilvl w:val="0"/>
          <w:numId w:val="4"/>
        </w:numPr>
      </w:pPr>
      <w:r>
        <w:t>Could discuss more other existing solutions and their similarities/differences. Consider discussing more alternative approaches.</w:t>
      </w:r>
    </w:p>
    <w:p w14:paraId="16A3495E" w14:textId="77777777" w:rsidR="00067AED" w:rsidRDefault="00067AED" w:rsidP="00067AED">
      <w:pPr>
        <w:pStyle w:val="ListParagraph"/>
        <w:numPr>
          <w:ilvl w:val="0"/>
          <w:numId w:val="4"/>
        </w:numPr>
      </w:pPr>
      <w:r>
        <w:lastRenderedPageBreak/>
        <w:t>More information on the useability evaluations and the participants involved. Was it just the authors? Was it someone externally? How were scores collated for Table 4, are they averaged?</w:t>
      </w:r>
    </w:p>
    <w:p w14:paraId="11425598" w14:textId="77777777" w:rsidR="00067AED" w:rsidRDefault="00067AED" w:rsidP="00067AED">
      <w:r>
        <w:rPr>
          <w:b/>
          <w:bCs/>
        </w:rPr>
        <w:t>Other Comments</w:t>
      </w:r>
      <w:r>
        <w:t>:</w:t>
      </w:r>
    </w:p>
    <w:p w14:paraId="38DA75C5" w14:textId="77777777" w:rsidR="00067AED" w:rsidRDefault="00067AED" w:rsidP="00067AED">
      <w:pPr>
        <w:pStyle w:val="ListParagraph"/>
        <w:numPr>
          <w:ilvl w:val="0"/>
          <w:numId w:val="4"/>
        </w:numPr>
      </w:pPr>
      <w:r>
        <w:t>Could make it clearer the use of a mobile application in this project.</w:t>
      </w:r>
    </w:p>
    <w:p w14:paraId="2FE4E055" w14:textId="77777777" w:rsidR="00067AED" w:rsidRDefault="00067AED" w:rsidP="00067AED">
      <w:pPr>
        <w:pStyle w:val="ListParagraph"/>
        <w:numPr>
          <w:ilvl w:val="0"/>
          <w:numId w:val="4"/>
        </w:numPr>
      </w:pPr>
      <w:r>
        <w:t>Hypothesis seems unnecessary. If you didn’t expect this to work you wouldn’t do the research. It also states that the LLM approach will be more effective but doesn’t do this comparison.</w:t>
      </w:r>
    </w:p>
    <w:p w14:paraId="7A7EE794" w14:textId="77777777" w:rsidR="00067AED" w:rsidRDefault="00067AED" w:rsidP="00067AED">
      <w:pPr>
        <w:pStyle w:val="ListParagraph"/>
        <w:numPr>
          <w:ilvl w:val="0"/>
          <w:numId w:val="4"/>
        </w:numPr>
      </w:pPr>
      <w:r>
        <w:t>Consider changing the use of ‘We’ to more objective language to fit more consistently within the report.</w:t>
      </w:r>
    </w:p>
    <w:p w14:paraId="71871CA3" w14:textId="77777777" w:rsidR="00067AED" w:rsidRDefault="00067AED" w:rsidP="00067AED">
      <w:pPr>
        <w:pStyle w:val="ListParagraph"/>
        <w:numPr>
          <w:ilvl w:val="0"/>
          <w:numId w:val="4"/>
        </w:numPr>
      </w:pPr>
      <w:r>
        <w:t>Could include a more thorough explanation of app development process (GUI, etc).</w:t>
      </w:r>
    </w:p>
    <w:p w14:paraId="67628D6D" w14:textId="77777777" w:rsidR="00067AED" w:rsidRDefault="00067AED" w:rsidP="00067AED">
      <w:pPr>
        <w:pStyle w:val="ListParagraph"/>
        <w:numPr>
          <w:ilvl w:val="0"/>
          <w:numId w:val="4"/>
        </w:numPr>
      </w:pPr>
      <w:r>
        <w:t>Overall, the language throughout the report could be modified to make it clearer for a reader with less of a relevant background than the authors.</w:t>
      </w:r>
    </w:p>
    <w:p w14:paraId="0E26118B" w14:textId="7CDD96F9" w:rsidR="00C02567" w:rsidRDefault="00067AED" w:rsidP="006823AA">
      <w:pPr>
        <w:pStyle w:val="ListParagraph"/>
        <w:numPr>
          <w:ilvl w:val="0"/>
          <w:numId w:val="4"/>
        </w:numPr>
      </w:pPr>
      <w:r>
        <w:t>The tense varies throughout the report between past and present (were / are) and this should be made consistent.</w:t>
      </w:r>
    </w:p>
    <w:p w14:paraId="7E2C805E" w14:textId="77777777" w:rsidR="006823AA" w:rsidRPr="006823AA" w:rsidRDefault="006823AA" w:rsidP="006823AA"/>
    <w:p w14:paraId="0C45887E" w14:textId="77777777" w:rsidR="006823AA" w:rsidRPr="006823AA" w:rsidRDefault="006823AA" w:rsidP="006823AA"/>
    <w:p w14:paraId="62920471" w14:textId="77777777" w:rsidR="006823AA" w:rsidRPr="006823AA" w:rsidRDefault="006823AA" w:rsidP="006823AA"/>
    <w:p w14:paraId="16C14582" w14:textId="77777777" w:rsidR="006823AA" w:rsidRPr="006823AA" w:rsidRDefault="006823AA" w:rsidP="006823AA"/>
    <w:p w14:paraId="0F9459A1" w14:textId="77777777" w:rsidR="006823AA" w:rsidRPr="006823AA" w:rsidRDefault="006823AA" w:rsidP="006823AA">
      <w:pPr>
        <w:rPr>
          <w:b/>
          <w:bCs/>
        </w:rPr>
      </w:pPr>
      <w:r w:rsidRPr="006823AA">
        <w:rPr>
          <w:b/>
          <w:bCs/>
        </w:rPr>
        <w:t>Below is the report with markings and comments.</w:t>
      </w:r>
    </w:p>
    <w:p w14:paraId="6FAAA89A" w14:textId="77777777" w:rsidR="006823AA" w:rsidRPr="00067AED" w:rsidRDefault="006823AA" w:rsidP="006823AA"/>
    <w:sectPr w:rsidR="006823AA" w:rsidRPr="00067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4440"/>
    <w:multiLevelType w:val="hybridMultilevel"/>
    <w:tmpl w:val="1264F898"/>
    <w:lvl w:ilvl="0" w:tplc="C418812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16B0D96"/>
    <w:multiLevelType w:val="hybridMultilevel"/>
    <w:tmpl w:val="54BC2AFE"/>
    <w:lvl w:ilvl="0" w:tplc="E58E011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8B0663E"/>
    <w:multiLevelType w:val="hybridMultilevel"/>
    <w:tmpl w:val="83CE0354"/>
    <w:lvl w:ilvl="0" w:tplc="2A36E14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9FD6A2F"/>
    <w:multiLevelType w:val="hybridMultilevel"/>
    <w:tmpl w:val="6BE0D498"/>
    <w:lvl w:ilvl="0" w:tplc="37728C56">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C472DBF"/>
    <w:multiLevelType w:val="hybridMultilevel"/>
    <w:tmpl w:val="B406F698"/>
    <w:lvl w:ilvl="0" w:tplc="4D06669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34044222">
    <w:abstractNumId w:val="0"/>
  </w:num>
  <w:num w:numId="2" w16cid:durableId="1969503256">
    <w:abstractNumId w:val="4"/>
  </w:num>
  <w:num w:numId="3" w16cid:durableId="2125885797">
    <w:abstractNumId w:val="1"/>
  </w:num>
  <w:num w:numId="4" w16cid:durableId="328489289">
    <w:abstractNumId w:val="3"/>
  </w:num>
  <w:num w:numId="5" w16cid:durableId="2142267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attachedTemplate r:id="rId1"/>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65"/>
    <w:rsid w:val="00067AED"/>
    <w:rsid w:val="00082388"/>
    <w:rsid w:val="000839E6"/>
    <w:rsid w:val="00131ACB"/>
    <w:rsid w:val="00246E8A"/>
    <w:rsid w:val="00406BA1"/>
    <w:rsid w:val="00537593"/>
    <w:rsid w:val="00606394"/>
    <w:rsid w:val="006823AA"/>
    <w:rsid w:val="006B5B4A"/>
    <w:rsid w:val="00801605"/>
    <w:rsid w:val="0084581C"/>
    <w:rsid w:val="00907381"/>
    <w:rsid w:val="00A616A6"/>
    <w:rsid w:val="00B77E6E"/>
    <w:rsid w:val="00BA7CCB"/>
    <w:rsid w:val="00C02567"/>
    <w:rsid w:val="00E93865"/>
    <w:rsid w:val="00F50681"/>
    <w:rsid w:val="00F7506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7426"/>
  <w15:chartTrackingRefBased/>
  <w15:docId w15:val="{A1934B84-A378-4814-A16B-86E20EE6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40"/>
        <w:szCs w:val="40"/>
        <w:lang w:val="sv-S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865"/>
    <w:rPr>
      <w:rFonts w:asciiTheme="minorHAnsi" w:hAnsiTheme="minorHAnsi" w:cstheme="minorBidi"/>
      <w:b w:val="0"/>
      <w:bCs w:val="0"/>
      <w:kern w:val="2"/>
      <w:sz w:val="24"/>
      <w:szCs w:val="24"/>
      <w:lang w:val="en-AU"/>
      <w14:ligatures w14:val="standardContextual"/>
    </w:rPr>
  </w:style>
  <w:style w:type="paragraph" w:styleId="Heading1">
    <w:name w:val="heading 1"/>
    <w:basedOn w:val="Normal"/>
    <w:next w:val="Normal"/>
    <w:link w:val="Heading1Char"/>
    <w:uiPriority w:val="9"/>
    <w:qFormat/>
    <w:rsid w:val="00B77E6E"/>
    <w:pPr>
      <w:keepNext/>
      <w:keepLines/>
      <w:spacing w:before="360" w:after="80"/>
      <w:outlineLvl w:val="0"/>
    </w:pPr>
    <w:rPr>
      <w:rFonts w:eastAsiaTheme="majorEastAsia"/>
      <w:b/>
      <w:bCs/>
      <w:sz w:val="36"/>
      <w:szCs w:val="36"/>
    </w:rPr>
  </w:style>
  <w:style w:type="paragraph" w:styleId="Heading2">
    <w:name w:val="heading 2"/>
    <w:basedOn w:val="Heading1"/>
    <w:next w:val="Normal"/>
    <w:link w:val="Heading2Char"/>
    <w:uiPriority w:val="9"/>
    <w:unhideWhenUsed/>
    <w:qFormat/>
    <w:rsid w:val="00B77E6E"/>
    <w:pPr>
      <w:outlineLvl w:val="1"/>
    </w:pPr>
    <w:rPr>
      <w:sz w:val="32"/>
      <w:szCs w:val="32"/>
    </w:rPr>
  </w:style>
  <w:style w:type="paragraph" w:styleId="Heading3">
    <w:name w:val="heading 3"/>
    <w:basedOn w:val="Heading1"/>
    <w:next w:val="Normal"/>
    <w:link w:val="Heading3Char"/>
    <w:uiPriority w:val="9"/>
    <w:unhideWhenUsed/>
    <w:qFormat/>
    <w:rsid w:val="00B77E6E"/>
    <w:pPr>
      <w:outlineLvl w:val="2"/>
    </w:pPr>
    <w:rPr>
      <w:sz w:val="28"/>
      <w:szCs w:val="28"/>
    </w:rPr>
  </w:style>
  <w:style w:type="paragraph" w:styleId="Heading4">
    <w:name w:val="heading 4"/>
    <w:basedOn w:val="Normal"/>
    <w:next w:val="Normal"/>
    <w:link w:val="Heading4Char"/>
    <w:uiPriority w:val="9"/>
    <w:unhideWhenUsed/>
    <w:qFormat/>
    <w:rsid w:val="00246E8A"/>
    <w:pPr>
      <w:keepNext/>
      <w:keepLines/>
      <w:spacing w:before="80" w:after="40"/>
      <w:outlineLvl w:val="3"/>
    </w:pPr>
    <w:rPr>
      <w:rFonts w:eastAsiaTheme="majorEastAsia" w:cstheme="majorBidi"/>
      <w:iCs/>
      <w:sz w:val="28"/>
    </w:rPr>
  </w:style>
  <w:style w:type="paragraph" w:styleId="Heading5">
    <w:name w:val="heading 5"/>
    <w:basedOn w:val="Normal"/>
    <w:next w:val="Normal"/>
    <w:link w:val="Heading5Char"/>
    <w:uiPriority w:val="9"/>
    <w:semiHidden/>
    <w:unhideWhenUsed/>
    <w:rsid w:val="00C02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5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5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5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5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6E"/>
    <w:rPr>
      <w:rFonts w:eastAsiaTheme="majorEastAsia"/>
      <w:sz w:val="36"/>
      <w:szCs w:val="36"/>
      <w:lang w:val="en-SE"/>
    </w:rPr>
  </w:style>
  <w:style w:type="character" w:customStyle="1" w:styleId="Heading2Char">
    <w:name w:val="Heading 2 Char"/>
    <w:basedOn w:val="DefaultParagraphFont"/>
    <w:link w:val="Heading2"/>
    <w:uiPriority w:val="9"/>
    <w:rsid w:val="00B77E6E"/>
    <w:rPr>
      <w:rFonts w:eastAsiaTheme="majorEastAsia"/>
      <w:sz w:val="32"/>
      <w:szCs w:val="32"/>
      <w:lang w:val="en-SE"/>
    </w:rPr>
  </w:style>
  <w:style w:type="character" w:customStyle="1" w:styleId="Heading3Char">
    <w:name w:val="Heading 3 Char"/>
    <w:basedOn w:val="DefaultParagraphFont"/>
    <w:link w:val="Heading3"/>
    <w:uiPriority w:val="9"/>
    <w:rsid w:val="00B77E6E"/>
    <w:rPr>
      <w:rFonts w:eastAsiaTheme="majorEastAsia"/>
      <w:sz w:val="28"/>
      <w:szCs w:val="28"/>
      <w:lang w:val="en-SE"/>
    </w:rPr>
  </w:style>
  <w:style w:type="character" w:customStyle="1" w:styleId="Heading4Char">
    <w:name w:val="Heading 4 Char"/>
    <w:basedOn w:val="DefaultParagraphFont"/>
    <w:link w:val="Heading4"/>
    <w:uiPriority w:val="9"/>
    <w:rsid w:val="00246E8A"/>
    <w:rPr>
      <w:rFonts w:eastAsiaTheme="majorEastAsia" w:cstheme="majorBidi"/>
      <w:b w:val="0"/>
      <w:bCs w:val="0"/>
      <w:iCs/>
      <w:sz w:val="28"/>
      <w:szCs w:val="24"/>
      <w:lang w:val="en-SE"/>
    </w:rPr>
  </w:style>
  <w:style w:type="character" w:customStyle="1" w:styleId="Heading5Char">
    <w:name w:val="Heading 5 Char"/>
    <w:basedOn w:val="DefaultParagraphFont"/>
    <w:link w:val="Heading5"/>
    <w:uiPriority w:val="9"/>
    <w:semiHidden/>
    <w:rsid w:val="00C025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25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25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25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25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7CCB"/>
    <w:pPr>
      <w:spacing w:after="80" w:line="240" w:lineRule="auto"/>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BA7CCB"/>
    <w:rPr>
      <w:rFonts w:eastAsiaTheme="majorEastAsia"/>
      <w:spacing w:val="-10"/>
      <w:kern w:val="28"/>
      <w:sz w:val="56"/>
      <w:szCs w:val="56"/>
      <w:lang w:val="en-SE"/>
    </w:rPr>
  </w:style>
  <w:style w:type="paragraph" w:styleId="Subtitle">
    <w:name w:val="Subtitle"/>
    <w:basedOn w:val="Normal"/>
    <w:next w:val="Normal"/>
    <w:link w:val="SubtitleChar"/>
    <w:uiPriority w:val="11"/>
    <w:qFormat/>
    <w:rsid w:val="00C02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2567"/>
    <w:pPr>
      <w:spacing w:before="160"/>
      <w:jc w:val="center"/>
    </w:pPr>
    <w:rPr>
      <w:i/>
      <w:iCs/>
      <w:color w:val="404040" w:themeColor="text1" w:themeTint="BF"/>
    </w:rPr>
  </w:style>
  <w:style w:type="character" w:customStyle="1" w:styleId="QuoteChar">
    <w:name w:val="Quote Char"/>
    <w:basedOn w:val="DefaultParagraphFont"/>
    <w:link w:val="Quote"/>
    <w:uiPriority w:val="29"/>
    <w:rsid w:val="00C02567"/>
    <w:rPr>
      <w:i/>
      <w:iCs/>
      <w:color w:val="404040" w:themeColor="text1" w:themeTint="BF"/>
    </w:rPr>
  </w:style>
  <w:style w:type="paragraph" w:styleId="ListParagraph">
    <w:name w:val="List Paragraph"/>
    <w:basedOn w:val="Normal"/>
    <w:uiPriority w:val="34"/>
    <w:qFormat/>
    <w:rsid w:val="00C02567"/>
    <w:pPr>
      <w:ind w:left="720"/>
      <w:contextualSpacing/>
    </w:pPr>
  </w:style>
  <w:style w:type="character" w:styleId="IntenseEmphasis">
    <w:name w:val="Intense Emphasis"/>
    <w:basedOn w:val="DefaultParagraphFont"/>
    <w:uiPriority w:val="21"/>
    <w:qFormat/>
    <w:rsid w:val="00C02567"/>
    <w:rPr>
      <w:i/>
      <w:iCs/>
      <w:color w:val="0F4761" w:themeColor="accent1" w:themeShade="BF"/>
    </w:rPr>
  </w:style>
  <w:style w:type="paragraph" w:styleId="IntenseQuote">
    <w:name w:val="Intense Quote"/>
    <w:basedOn w:val="Normal"/>
    <w:next w:val="Normal"/>
    <w:link w:val="IntenseQuoteChar"/>
    <w:uiPriority w:val="30"/>
    <w:qFormat/>
    <w:rsid w:val="00C02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567"/>
    <w:rPr>
      <w:i/>
      <w:iCs/>
      <w:color w:val="0F4761" w:themeColor="accent1" w:themeShade="BF"/>
    </w:rPr>
  </w:style>
  <w:style w:type="character" w:styleId="IntenseReference">
    <w:name w:val="Intense Reference"/>
    <w:basedOn w:val="DefaultParagraphFont"/>
    <w:uiPriority w:val="32"/>
    <w:qFormat/>
    <w:rsid w:val="00C02567"/>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an\Documents\Custom%20Office%20Templates\Times%20New%20Rom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Times New Roman</Template>
  <TotalTime>0</TotalTime>
  <Pages>2</Pages>
  <Words>435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Sahand Khodabandehloo</dc:creator>
  <cp:keywords/>
  <dc:description/>
  <cp:lastModifiedBy>Sahand Khodabandehloo</cp:lastModifiedBy>
  <cp:revision>2</cp:revision>
  <dcterms:created xsi:type="dcterms:W3CDTF">2026-01-02T11:16:00Z</dcterms:created>
  <dcterms:modified xsi:type="dcterms:W3CDTF">2026-01-02T11:21:00Z</dcterms:modified>
</cp:coreProperties>
</file>