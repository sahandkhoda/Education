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97E16" w14:textId="77777777" w:rsidR="00E93865" w:rsidRDefault="00E93865" w:rsidP="00E93865">
      <w:pPr>
        <w:rPr>
          <w:sz w:val="32"/>
          <w:szCs w:val="32"/>
        </w:rPr>
      </w:pPr>
      <w:r w:rsidRPr="6D5B047B">
        <w:rPr>
          <w:b/>
          <w:bCs/>
          <w:sz w:val="28"/>
          <w:szCs w:val="28"/>
        </w:rPr>
        <w:t>Title</w:t>
      </w:r>
      <w:r w:rsidRPr="6D5B047B">
        <w:rPr>
          <w:sz w:val="28"/>
          <w:szCs w:val="28"/>
        </w:rPr>
        <w:t xml:space="preserve">: </w:t>
      </w:r>
      <w:proofErr w:type="spellStart"/>
      <w:r w:rsidRPr="6D5B047B">
        <w:rPr>
          <w:sz w:val="28"/>
          <w:szCs w:val="28"/>
        </w:rPr>
        <w:t>VibraTrack</w:t>
      </w:r>
      <w:proofErr w:type="spellEnd"/>
      <w:r w:rsidRPr="6D5B047B">
        <w:rPr>
          <w:sz w:val="28"/>
          <w:szCs w:val="28"/>
        </w:rPr>
        <w:t xml:space="preserve"> - Real-Time Hand–Arm Vibration Monitoring and Exposure Estimation Using Wearable Sensors</w:t>
      </w:r>
    </w:p>
    <w:p w14:paraId="38C6FA25" w14:textId="77777777" w:rsidR="00E93865" w:rsidRDefault="00E93865" w:rsidP="00E93865">
      <w:pPr>
        <w:pStyle w:val="ListParagraph"/>
        <w:numPr>
          <w:ilvl w:val="0"/>
          <w:numId w:val="2"/>
        </w:numPr>
      </w:pPr>
      <w:r>
        <w:t>Could modify the title to not be just ‘</w:t>
      </w:r>
      <w:proofErr w:type="spellStart"/>
      <w:r>
        <w:t>VibraTrack</w:t>
      </w:r>
      <w:proofErr w:type="spellEnd"/>
      <w:r>
        <w:t>’</w:t>
      </w:r>
    </w:p>
    <w:p w14:paraId="44772359" w14:textId="77777777" w:rsidR="00E93865" w:rsidRDefault="00E93865" w:rsidP="00E93865">
      <w:pPr>
        <w:pStyle w:val="ListParagraph"/>
        <w:numPr>
          <w:ilvl w:val="0"/>
          <w:numId w:val="2"/>
        </w:numPr>
      </w:pPr>
      <w:r>
        <w:t>The current (sub)title accurately reflects both the application domain (hand-arm vibration monitoring) and the technical approach (real-time estimation using wearable sensors).</w:t>
      </w:r>
    </w:p>
    <w:p w14:paraId="2993F93B" w14:textId="77777777" w:rsidR="00E93865" w:rsidRDefault="00E93865" w:rsidP="00E93865">
      <w:r w:rsidRPr="00100D99">
        <w:rPr>
          <w:b/>
          <w:bCs/>
        </w:rPr>
        <w:t>Strengths</w:t>
      </w:r>
      <w:r>
        <w:rPr>
          <w:b/>
          <w:bCs/>
        </w:rPr>
        <w:t>/Contributions</w:t>
      </w:r>
      <w:r>
        <w:t>:</w:t>
      </w:r>
    </w:p>
    <w:p w14:paraId="2CCD157D" w14:textId="77777777" w:rsidR="00E93865" w:rsidRDefault="00E93865" w:rsidP="00E93865">
      <w:pPr>
        <w:pStyle w:val="ListParagraph"/>
        <w:numPr>
          <w:ilvl w:val="0"/>
          <w:numId w:val="1"/>
        </w:numPr>
      </w:pPr>
      <w:r>
        <w:t>In-depth background information is good and helps clarify the project need.</w:t>
      </w:r>
    </w:p>
    <w:p w14:paraId="52BE3A12" w14:textId="77777777" w:rsidR="00E93865" w:rsidRDefault="00E93865" w:rsidP="00E93865">
      <w:pPr>
        <w:pStyle w:val="ListParagraph"/>
        <w:numPr>
          <w:ilvl w:val="0"/>
          <w:numId w:val="1"/>
        </w:numPr>
      </w:pPr>
      <w:r>
        <w:t>Signal processing pipeline looks well thought out and justified through initial exploratory analysis.</w:t>
      </w:r>
    </w:p>
    <w:p w14:paraId="66C6A053" w14:textId="77777777" w:rsidR="00E93865" w:rsidRDefault="00E93865" w:rsidP="00E93865">
      <w:pPr>
        <w:pStyle w:val="ListParagraph"/>
        <w:numPr>
          <w:ilvl w:val="0"/>
          <w:numId w:val="1"/>
        </w:numPr>
      </w:pPr>
      <w:r>
        <w:t>The contribution seems good, a clean and simple mobile app that functions well and has suggestions for future improvements.</w:t>
      </w:r>
    </w:p>
    <w:p w14:paraId="6D017D8C" w14:textId="77777777" w:rsidR="00E93865" w:rsidRDefault="00E93865" w:rsidP="00E93865">
      <w:pPr>
        <w:pStyle w:val="ListParagraph"/>
        <w:numPr>
          <w:ilvl w:val="0"/>
          <w:numId w:val="1"/>
        </w:numPr>
      </w:pPr>
      <w:r>
        <w:t>Looks at a good range of tools and justifies their selection based on frequency ranges.</w:t>
      </w:r>
    </w:p>
    <w:p w14:paraId="6D3A4530" w14:textId="77777777" w:rsidR="00E93865" w:rsidRDefault="00E93865" w:rsidP="00E93865">
      <w:r>
        <w:rPr>
          <w:b/>
          <w:bCs/>
        </w:rPr>
        <w:t>Presentation/Structure/Language</w:t>
      </w:r>
      <w:r>
        <w:t>:</w:t>
      </w:r>
    </w:p>
    <w:p w14:paraId="6F7D40D7" w14:textId="77777777" w:rsidR="00E93865" w:rsidRDefault="00E93865" w:rsidP="00E93865">
      <w:pPr>
        <w:pStyle w:val="ListParagraph"/>
        <w:numPr>
          <w:ilvl w:val="0"/>
          <w:numId w:val="1"/>
        </w:numPr>
      </w:pPr>
      <w:r>
        <w:t>Presentation was clean and well structured. Hyperlink boxes are probably unnecessary.</w:t>
      </w:r>
    </w:p>
    <w:p w14:paraId="332D626E" w14:textId="77777777" w:rsidR="00E93865" w:rsidRDefault="00E93865" w:rsidP="00E93865">
      <w:pPr>
        <w:pStyle w:val="ListParagraph"/>
        <w:numPr>
          <w:ilvl w:val="0"/>
          <w:numId w:val="1"/>
        </w:numPr>
      </w:pPr>
      <w:r>
        <w:t>Structure is mostly good. There are a few cases where a figure is referenced in text but is either several pages away or hasn’t been seen yet (next page) which can be a bit confusing/annoying.</w:t>
      </w:r>
    </w:p>
    <w:p w14:paraId="6F25E635" w14:textId="77777777" w:rsidR="00E93865" w:rsidRDefault="00E93865" w:rsidP="00E93865">
      <w:r>
        <w:rPr>
          <w:b/>
          <w:bCs/>
        </w:rPr>
        <w:t>Reference Use</w:t>
      </w:r>
      <w:r>
        <w:t>:</w:t>
      </w:r>
    </w:p>
    <w:p w14:paraId="1BFD6DB3" w14:textId="77777777" w:rsidR="00E93865" w:rsidRDefault="00E93865" w:rsidP="00E93865">
      <w:pPr>
        <w:pStyle w:val="ListParagraph"/>
        <w:numPr>
          <w:ilvl w:val="0"/>
          <w:numId w:val="1"/>
        </w:numPr>
      </w:pPr>
      <w:r>
        <w:t>Good use of references overall.</w:t>
      </w:r>
    </w:p>
    <w:p w14:paraId="64663BF9" w14:textId="77777777" w:rsidR="00E93865" w:rsidRDefault="00E93865" w:rsidP="00E93865">
      <w:pPr>
        <w:pStyle w:val="ListParagraph"/>
        <w:numPr>
          <w:ilvl w:val="0"/>
          <w:numId w:val="1"/>
        </w:numPr>
      </w:pPr>
      <w:r>
        <w:t>Good references to relevant ISO standards. The report admits where it falls short of these standards.</w:t>
      </w:r>
    </w:p>
    <w:p w14:paraId="4117B864" w14:textId="77777777" w:rsidR="00E93865" w:rsidRDefault="00E93865" w:rsidP="00E93865">
      <w:r>
        <w:rPr>
          <w:b/>
          <w:bCs/>
        </w:rPr>
        <w:t>Figure/Table/Formula Use</w:t>
      </w:r>
      <w:r>
        <w:t xml:space="preserve">: </w:t>
      </w:r>
    </w:p>
    <w:p w14:paraId="4609B49C" w14:textId="77777777" w:rsidR="00E93865" w:rsidRDefault="00E93865" w:rsidP="00E93865">
      <w:pPr>
        <w:pStyle w:val="ListParagraph"/>
        <w:numPr>
          <w:ilvl w:val="0"/>
          <w:numId w:val="3"/>
        </w:numPr>
      </w:pPr>
      <w:r>
        <w:t>Multi part figures (Figure 1) look good and are a simple way to show all the tools. Consistent image style could be an improvement.</w:t>
      </w:r>
    </w:p>
    <w:p w14:paraId="7D62AE2B" w14:textId="77777777" w:rsidR="00E93865" w:rsidRDefault="00E93865" w:rsidP="00E93865">
      <w:pPr>
        <w:pStyle w:val="ListParagraph"/>
        <w:numPr>
          <w:ilvl w:val="0"/>
          <w:numId w:val="3"/>
        </w:numPr>
      </w:pPr>
      <w:r>
        <w:t>The flowchart figures are informative and clean.</w:t>
      </w:r>
    </w:p>
    <w:p w14:paraId="4DC09E3B" w14:textId="77777777" w:rsidR="00E93865" w:rsidRDefault="00E93865" w:rsidP="00E93865">
      <w:pPr>
        <w:pStyle w:val="ListParagraph"/>
        <w:numPr>
          <w:ilvl w:val="0"/>
          <w:numId w:val="3"/>
        </w:numPr>
      </w:pPr>
      <w:r>
        <w:t>Some figure labels are possibly too long (Figure 5).</w:t>
      </w:r>
    </w:p>
    <w:p w14:paraId="71832BF3" w14:textId="77777777" w:rsidR="00E93865" w:rsidRDefault="00E93865" w:rsidP="00E93865">
      <w:pPr>
        <w:pStyle w:val="ListParagraph"/>
        <w:numPr>
          <w:ilvl w:val="0"/>
          <w:numId w:val="3"/>
        </w:numPr>
      </w:pPr>
      <w:r>
        <w:t>The equations look clean and properly formatted.</w:t>
      </w:r>
    </w:p>
    <w:p w14:paraId="503A0668" w14:textId="77777777" w:rsidR="00E93865" w:rsidRDefault="00E93865" w:rsidP="00E93865">
      <w:pPr>
        <w:pStyle w:val="ListParagraph"/>
        <w:numPr>
          <w:ilvl w:val="0"/>
          <w:numId w:val="3"/>
        </w:numPr>
      </w:pPr>
      <w:r>
        <w:t>Could have more tables with performance metrics or other statistical measures.</w:t>
      </w:r>
    </w:p>
    <w:p w14:paraId="5D14AACE" w14:textId="77777777" w:rsidR="00E93865" w:rsidRDefault="00E93865" w:rsidP="00E93865">
      <w:pPr>
        <w:pStyle w:val="ListParagraph"/>
        <w:numPr>
          <w:ilvl w:val="0"/>
          <w:numId w:val="3"/>
        </w:numPr>
      </w:pPr>
      <w:r>
        <w:t xml:space="preserve">Need to reference Figures taken from online (Figure 2 </w:t>
      </w:r>
      <w:proofErr w:type="spellStart"/>
      <w:r>
        <w:t>MoveSense</w:t>
      </w:r>
      <w:proofErr w:type="spellEnd"/>
      <w:r>
        <w:t xml:space="preserve"> image).</w:t>
      </w:r>
    </w:p>
    <w:p w14:paraId="7CE997AB" w14:textId="77777777" w:rsidR="00E93865" w:rsidRDefault="00E93865" w:rsidP="00E93865">
      <w:r>
        <w:rPr>
          <w:b/>
          <w:bCs/>
        </w:rPr>
        <w:t>Approach/Improvements</w:t>
      </w:r>
      <w:r>
        <w:t>:</w:t>
      </w:r>
    </w:p>
    <w:p w14:paraId="286C7E79" w14:textId="77777777" w:rsidR="00E93865" w:rsidRDefault="00E93865" w:rsidP="00E93865">
      <w:pPr>
        <w:pStyle w:val="ListParagraph"/>
        <w:numPr>
          <w:ilvl w:val="0"/>
          <w:numId w:val="1"/>
        </w:numPr>
      </w:pPr>
      <w:r>
        <w:t>Could expand on the explanation of Appendix B and include more in the body of the report.</w:t>
      </w:r>
    </w:p>
    <w:p w14:paraId="653CAB77" w14:textId="77777777" w:rsidR="00E93865" w:rsidRDefault="00E93865" w:rsidP="00E93865">
      <w:pPr>
        <w:pStyle w:val="ListParagraph"/>
        <w:numPr>
          <w:ilvl w:val="0"/>
          <w:numId w:val="1"/>
        </w:numPr>
      </w:pPr>
      <w:r>
        <w:lastRenderedPageBreak/>
        <w:t>Could include more of an explanation regarding the mobile app and the reasoning for its development.</w:t>
      </w:r>
    </w:p>
    <w:p w14:paraId="638AE752" w14:textId="77777777" w:rsidR="00E93865" w:rsidRDefault="00E93865" w:rsidP="00E93865">
      <w:pPr>
        <w:pStyle w:val="ListParagraph"/>
        <w:numPr>
          <w:ilvl w:val="0"/>
          <w:numId w:val="1"/>
        </w:numPr>
      </w:pPr>
      <w:r>
        <w:t>Could move more of the method justification to the discussion section.</w:t>
      </w:r>
    </w:p>
    <w:p w14:paraId="62D90EA0" w14:textId="77777777" w:rsidR="00E93865" w:rsidRDefault="00E93865" w:rsidP="00E93865">
      <w:pPr>
        <w:pStyle w:val="ListParagraph"/>
        <w:numPr>
          <w:ilvl w:val="0"/>
          <w:numId w:val="1"/>
        </w:numPr>
      </w:pPr>
      <w:r>
        <w:t>Hard to comment on possible approach improvements without a discussion section to reference.</w:t>
      </w:r>
    </w:p>
    <w:p w14:paraId="3C130829" w14:textId="77777777" w:rsidR="00E93865" w:rsidRDefault="00E93865" w:rsidP="00E93865">
      <w:r>
        <w:rPr>
          <w:b/>
          <w:bCs/>
        </w:rPr>
        <w:t>Other Comments</w:t>
      </w:r>
      <w:r>
        <w:t>:</w:t>
      </w:r>
    </w:p>
    <w:p w14:paraId="412CE649" w14:textId="77777777" w:rsidR="00E93865" w:rsidRDefault="00E93865" w:rsidP="00E93865">
      <w:pPr>
        <w:pStyle w:val="ListParagraph"/>
        <w:numPr>
          <w:ilvl w:val="0"/>
          <w:numId w:val="4"/>
        </w:numPr>
      </w:pPr>
      <w:r>
        <w:t>Aim is possibly too long. Could be shortened for clarity and without references.</w:t>
      </w:r>
    </w:p>
    <w:p w14:paraId="728B4CBE" w14:textId="77777777" w:rsidR="00E93865" w:rsidRDefault="00E93865" w:rsidP="00E93865">
      <w:pPr>
        <w:pStyle w:val="ListParagraph"/>
        <w:numPr>
          <w:ilvl w:val="0"/>
          <w:numId w:val="4"/>
        </w:numPr>
      </w:pPr>
      <w:r>
        <w:t xml:space="preserve">It could be made clearer what the </w:t>
      </w:r>
      <w:proofErr w:type="gramStart"/>
      <w:r>
        <w:t>A(</w:t>
      </w:r>
      <w:proofErr w:type="gramEnd"/>
      <w:r>
        <w:t>8) value is considering how often it is referenced. What does it look like? What are normal ranges?</w:t>
      </w:r>
    </w:p>
    <w:p w14:paraId="26DAC691" w14:textId="13B0F655" w:rsidR="00C02567" w:rsidRDefault="00E93865" w:rsidP="00E93865">
      <w:pPr>
        <w:pStyle w:val="ListParagraph"/>
        <w:numPr>
          <w:ilvl w:val="0"/>
          <w:numId w:val="4"/>
        </w:numPr>
      </w:pPr>
      <w:r>
        <w:t>Connecting to the first device with ‘</w:t>
      </w:r>
      <w:proofErr w:type="spellStart"/>
      <w:r>
        <w:t>MoveSense</w:t>
      </w:r>
      <w:proofErr w:type="spellEnd"/>
      <w:r>
        <w:t>’ in the name seems flawed for a device on a jobsite with the goal to have many similar systems.</w:t>
      </w:r>
    </w:p>
    <w:p w14:paraId="56047CFA" w14:textId="379F07F7" w:rsidR="0073722D" w:rsidRDefault="0073722D" w:rsidP="00A616A6"/>
    <w:p w14:paraId="083CEC33" w14:textId="77777777" w:rsidR="0073722D" w:rsidRDefault="0073722D" w:rsidP="00A616A6"/>
    <w:p w14:paraId="7C4A5F44" w14:textId="77777777" w:rsidR="0073722D" w:rsidRDefault="0073722D" w:rsidP="00A616A6"/>
    <w:p w14:paraId="4163928D" w14:textId="77777777" w:rsidR="0073722D" w:rsidRDefault="0073722D" w:rsidP="00A616A6"/>
    <w:p w14:paraId="1AD9B2F3" w14:textId="5A167BCC" w:rsidR="00A616A6" w:rsidRPr="0073722D" w:rsidRDefault="0073722D" w:rsidP="00A616A6">
      <w:pPr>
        <w:rPr>
          <w:b/>
          <w:bCs/>
        </w:rPr>
      </w:pPr>
      <w:r w:rsidRPr="0073722D">
        <w:rPr>
          <w:b/>
          <w:bCs/>
        </w:rPr>
        <w:t>Below is the report with markings and comments.</w:t>
      </w:r>
    </w:p>
    <w:sectPr w:rsidR="00A616A6" w:rsidRPr="007372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34440"/>
    <w:multiLevelType w:val="hybridMultilevel"/>
    <w:tmpl w:val="1264F898"/>
    <w:lvl w:ilvl="0" w:tplc="C418812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6B0D96"/>
    <w:multiLevelType w:val="hybridMultilevel"/>
    <w:tmpl w:val="54BC2AFE"/>
    <w:lvl w:ilvl="0" w:tplc="E58E01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FD6A2F"/>
    <w:multiLevelType w:val="hybridMultilevel"/>
    <w:tmpl w:val="6BE0D498"/>
    <w:lvl w:ilvl="0" w:tplc="37728C5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472DBF"/>
    <w:multiLevelType w:val="hybridMultilevel"/>
    <w:tmpl w:val="B406F698"/>
    <w:lvl w:ilvl="0" w:tplc="4D0666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044222">
    <w:abstractNumId w:val="0"/>
  </w:num>
  <w:num w:numId="2" w16cid:durableId="1969503256">
    <w:abstractNumId w:val="3"/>
  </w:num>
  <w:num w:numId="3" w16cid:durableId="2125885797">
    <w:abstractNumId w:val="1"/>
  </w:num>
  <w:num w:numId="4" w16cid:durableId="3284892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attachedTemplate r:id="rId1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865"/>
    <w:rsid w:val="00082388"/>
    <w:rsid w:val="000839E6"/>
    <w:rsid w:val="00131ACB"/>
    <w:rsid w:val="00246E8A"/>
    <w:rsid w:val="00406BA1"/>
    <w:rsid w:val="00537593"/>
    <w:rsid w:val="00606394"/>
    <w:rsid w:val="006B5B4A"/>
    <w:rsid w:val="0073722D"/>
    <w:rsid w:val="00801605"/>
    <w:rsid w:val="0084581C"/>
    <w:rsid w:val="00907381"/>
    <w:rsid w:val="00A616A6"/>
    <w:rsid w:val="00B77E6E"/>
    <w:rsid w:val="00BA7CCB"/>
    <w:rsid w:val="00C02567"/>
    <w:rsid w:val="00E93865"/>
    <w:rsid w:val="00F7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1F1B1D"/>
  <w15:chartTrackingRefBased/>
  <w15:docId w15:val="{A1934B84-A378-4814-A16B-86E20EE67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bCs/>
        <w:sz w:val="40"/>
        <w:szCs w:val="40"/>
        <w:lang w:val="sv-S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865"/>
    <w:rPr>
      <w:rFonts w:asciiTheme="minorHAnsi" w:hAnsiTheme="minorHAnsi" w:cstheme="minorBidi"/>
      <w:b w:val="0"/>
      <w:bCs w:val="0"/>
      <w:kern w:val="2"/>
      <w:sz w:val="24"/>
      <w:szCs w:val="24"/>
      <w:lang w:val="en-AU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E6E"/>
    <w:pPr>
      <w:keepNext/>
      <w:keepLines/>
      <w:spacing w:before="360" w:after="80"/>
      <w:outlineLvl w:val="0"/>
    </w:pPr>
    <w:rPr>
      <w:rFonts w:eastAsiaTheme="majorEastAsia"/>
      <w:b/>
      <w:bCs/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B77E6E"/>
    <w:pPr>
      <w:outlineLvl w:val="1"/>
    </w:pPr>
    <w:rPr>
      <w:sz w:val="32"/>
      <w:szCs w:val="32"/>
    </w:rPr>
  </w:style>
  <w:style w:type="paragraph" w:styleId="Heading3">
    <w:name w:val="heading 3"/>
    <w:basedOn w:val="Heading1"/>
    <w:next w:val="Normal"/>
    <w:link w:val="Heading3Char"/>
    <w:uiPriority w:val="9"/>
    <w:unhideWhenUsed/>
    <w:qFormat/>
    <w:rsid w:val="00B77E6E"/>
    <w:pPr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6E8A"/>
    <w:pPr>
      <w:keepNext/>
      <w:keepLines/>
      <w:spacing w:before="80" w:after="40"/>
      <w:outlineLvl w:val="3"/>
    </w:pPr>
    <w:rPr>
      <w:rFonts w:eastAsiaTheme="majorEastAsia" w:cstheme="majorBidi"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C02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5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5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5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5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E6E"/>
    <w:rPr>
      <w:rFonts w:eastAsiaTheme="majorEastAsia"/>
      <w:sz w:val="36"/>
      <w:szCs w:val="36"/>
      <w:lang w:val="en-SE"/>
    </w:rPr>
  </w:style>
  <w:style w:type="character" w:customStyle="1" w:styleId="Heading2Char">
    <w:name w:val="Heading 2 Char"/>
    <w:basedOn w:val="DefaultParagraphFont"/>
    <w:link w:val="Heading2"/>
    <w:uiPriority w:val="9"/>
    <w:rsid w:val="00B77E6E"/>
    <w:rPr>
      <w:rFonts w:eastAsiaTheme="majorEastAsia"/>
      <w:sz w:val="32"/>
      <w:szCs w:val="32"/>
      <w:lang w:val="en-SE"/>
    </w:rPr>
  </w:style>
  <w:style w:type="character" w:customStyle="1" w:styleId="Heading3Char">
    <w:name w:val="Heading 3 Char"/>
    <w:basedOn w:val="DefaultParagraphFont"/>
    <w:link w:val="Heading3"/>
    <w:uiPriority w:val="9"/>
    <w:rsid w:val="00B77E6E"/>
    <w:rPr>
      <w:rFonts w:eastAsiaTheme="majorEastAsia"/>
      <w:sz w:val="28"/>
      <w:szCs w:val="28"/>
      <w:lang w:val="en-SE"/>
    </w:rPr>
  </w:style>
  <w:style w:type="character" w:customStyle="1" w:styleId="Heading4Char">
    <w:name w:val="Heading 4 Char"/>
    <w:basedOn w:val="DefaultParagraphFont"/>
    <w:link w:val="Heading4"/>
    <w:uiPriority w:val="9"/>
    <w:rsid w:val="00246E8A"/>
    <w:rPr>
      <w:rFonts w:eastAsiaTheme="majorEastAsia" w:cstheme="majorBidi"/>
      <w:b w:val="0"/>
      <w:bCs w:val="0"/>
      <w:iCs/>
      <w:sz w:val="28"/>
      <w:szCs w:val="24"/>
      <w:lang w:val="en-S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56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56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56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56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56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CCB"/>
    <w:pPr>
      <w:spacing w:after="80" w:line="240" w:lineRule="auto"/>
      <w:contextualSpacing/>
    </w:pPr>
    <w:rPr>
      <w:rFonts w:eastAsiaTheme="majorEastAsia"/>
      <w:b/>
      <w:bCs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CCB"/>
    <w:rPr>
      <w:rFonts w:eastAsiaTheme="majorEastAsia"/>
      <w:spacing w:val="-10"/>
      <w:kern w:val="28"/>
      <w:sz w:val="56"/>
      <w:szCs w:val="56"/>
      <w:lang w:val="en-S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56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5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5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567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han\Documents\Custom%20Office%20Templates\Times%20New%20Roma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Times New Roman</Template>
  <TotalTime>5</TotalTime>
  <Pages>2</Pages>
  <Words>393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Sahand Khodabandehloo</dc:creator>
  <cp:keywords/>
  <dc:description/>
  <cp:lastModifiedBy>Sahand Khodabandehloo</cp:lastModifiedBy>
  <cp:revision>3</cp:revision>
  <cp:lastPrinted>2026-01-02T11:16:00Z</cp:lastPrinted>
  <dcterms:created xsi:type="dcterms:W3CDTF">2026-01-02T11:14:00Z</dcterms:created>
  <dcterms:modified xsi:type="dcterms:W3CDTF">2026-01-02T11:20:00Z</dcterms:modified>
</cp:coreProperties>
</file>